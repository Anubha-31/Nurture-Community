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78C83" w14:textId="4CD4765C" w:rsidR="00AE72E2" w:rsidRDefault="00AE72E2" w:rsidP="00443903">
      <w:r w:rsidRPr="004909D9">
        <w:rPr>
          <w:noProof/>
          <w:lang w:eastAsia="en-AU"/>
        </w:rPr>
        <w:drawing>
          <wp:anchor distT="0" distB="0" distL="114300" distR="114300" simplePos="0" relativeHeight="251658243" behindDoc="1" locked="0" layoutInCell="1" allowOverlap="1" wp14:anchorId="0B5340C4" wp14:editId="35CF701A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6857365" cy="9137650"/>
            <wp:effectExtent l="0" t="0" r="635" b="635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928" cy="91423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08939" w14:textId="3077F296" w:rsidR="00AE72E2" w:rsidRDefault="00AE72E2" w:rsidP="00443903"/>
    <w:p w14:paraId="4EC67D37" w14:textId="0A1F794C" w:rsidR="00AE72E2" w:rsidRDefault="00AE72E2" w:rsidP="00443903"/>
    <w:p w14:paraId="5A2F6905" w14:textId="66271623" w:rsidR="008346E1" w:rsidRDefault="0079619A" w:rsidP="008346E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55BDB46" wp14:editId="5B7F9BBE">
                <wp:simplePos x="0" y="0"/>
                <wp:positionH relativeFrom="margin">
                  <wp:posOffset>1435100</wp:posOffset>
                </wp:positionH>
                <wp:positionV relativeFrom="paragraph">
                  <wp:posOffset>25400</wp:posOffset>
                </wp:positionV>
                <wp:extent cx="4000500" cy="577850"/>
                <wp:effectExtent l="19050" t="19050" r="1905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57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C1760C" w14:textId="23F1DBDC" w:rsidR="00AE72E2" w:rsidRPr="00443903" w:rsidRDefault="00216AEA" w:rsidP="00AE72E2">
                            <w:pPr>
                              <w:jc w:val="center"/>
                              <w:rPr>
                                <w:rFonts w:asciiTheme="majorHAnsi" w:hAnsiTheme="majorHAnsi"/>
                                <w:b/>
                                <w:color w:val="476166" w:themeColor="accent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476166" w:themeColor="accent1"/>
                                <w:sz w:val="52"/>
                                <w:szCs w:val="52"/>
                              </w:rPr>
                              <w:t>Data Dictionary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5BDB4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13pt;margin-top:2pt;width:315pt;height:45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" strokecolor="#5e5e5e [3215]" strokeweight="2.25pt">
                <v:textbox>
                  <w:txbxContent>
                    <w:p w14:paraId="72C1760C" w14:textId="23F1DBDC" w:rsidR="00AE72E2" w:rsidRPr="00443903" w:rsidRDefault="00216AEA" w:rsidP="00AE72E2">
                      <w:pPr>
                        <w:jc w:val="center"/>
                        <w:rPr>
                          <w:rFonts w:asciiTheme="majorHAnsi" w:hAnsiTheme="majorHAnsi"/>
                          <w:b/>
                          <w:color w:val="476166" w:themeColor="accent1"/>
                          <w:sz w:val="52"/>
                          <w:szCs w:val="52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476166" w:themeColor="accent1"/>
                          <w:sz w:val="52"/>
                          <w:szCs w:val="52"/>
                        </w:rPr>
                        <w:t>Data Dictionary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E72E2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F113EBE" wp14:editId="17FA4CD2">
                <wp:simplePos x="0" y="0"/>
                <wp:positionH relativeFrom="margin">
                  <wp:align>center</wp:align>
                </wp:positionH>
                <wp:positionV relativeFrom="paragraph">
                  <wp:posOffset>4795520</wp:posOffset>
                </wp:positionV>
                <wp:extent cx="3390900" cy="207645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20764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 w="1905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6419CC7" w14:textId="77777777" w:rsidR="00AE72E2" w:rsidRPr="00443903" w:rsidRDefault="00AE72E2" w:rsidP="00AE72E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E284FE5" w14:textId="77777777" w:rsidR="00AE72E2" w:rsidRPr="00AE72E2" w:rsidRDefault="00AE72E2" w:rsidP="00AE72E2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E72E2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AUTHORS</w:t>
                            </w:r>
                          </w:p>
                          <w:p w14:paraId="3B8DB040" w14:textId="77777777" w:rsidR="00AE72E2" w:rsidRDefault="00AE72E2" w:rsidP="00AE72E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Anubha Sharma</w:t>
                            </w:r>
                          </w:p>
                          <w:p w14:paraId="45AF5999" w14:textId="77777777" w:rsidR="00AE72E2" w:rsidRDefault="00AE72E2" w:rsidP="00AE72E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Priyam Dua</w:t>
                            </w:r>
                          </w:p>
                          <w:p w14:paraId="730D0DF5" w14:textId="77777777" w:rsidR="00AE72E2" w:rsidRDefault="00AE72E2" w:rsidP="00AE72E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Arshdeep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Kaur</w:t>
                            </w:r>
                          </w:p>
                          <w:p w14:paraId="56DD65DD" w14:textId="77777777" w:rsidR="00AE72E2" w:rsidRDefault="00AE72E2" w:rsidP="00AE72E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Harjinder Gill</w:t>
                            </w:r>
                          </w:p>
                          <w:p w14:paraId="0699C4DA" w14:textId="77777777" w:rsidR="00AE72E2" w:rsidRDefault="00AE72E2" w:rsidP="00AE72E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Tanya Agrawal</w:t>
                            </w:r>
                          </w:p>
                          <w:p w14:paraId="54219272" w14:textId="77777777" w:rsidR="00AE72E2" w:rsidRDefault="00AE72E2" w:rsidP="00AE72E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Avinash Gupta</w:t>
                            </w:r>
                          </w:p>
                          <w:p w14:paraId="26FC028C" w14:textId="77777777" w:rsidR="00AE72E2" w:rsidRDefault="00AE72E2" w:rsidP="00AE72E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Shaftkat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Waheed</w:t>
                            </w:r>
                          </w:p>
                          <w:p w14:paraId="2CFA7440" w14:textId="77777777" w:rsidR="00AE72E2" w:rsidRDefault="00AE72E2" w:rsidP="00AE72E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Roxy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Lenoard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 xml:space="preserve"> Palma</w:t>
                            </w:r>
                          </w:p>
                          <w:p w14:paraId="1F4A885B" w14:textId="77777777" w:rsidR="00AE72E2" w:rsidRDefault="00AE72E2" w:rsidP="00AE72E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95DBB04" w14:textId="77777777" w:rsidR="00AE72E2" w:rsidRDefault="00AE72E2" w:rsidP="00AE72E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BDC4584" w14:textId="77777777" w:rsidR="00AE72E2" w:rsidRPr="00443903" w:rsidRDefault="00AE72E2" w:rsidP="00AE72E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C63DA93" w14:textId="77777777" w:rsidR="00AE72E2" w:rsidRDefault="00AE72E2" w:rsidP="00AE72E2">
                            <w:pPr>
                              <w:jc w:val="center"/>
                            </w:pPr>
                          </w:p>
                          <w:p w14:paraId="1DC542E6" w14:textId="77777777" w:rsidR="00AE72E2" w:rsidRDefault="00AE72E2" w:rsidP="00AE72E2">
                            <w:pPr>
                              <w:jc w:val="center"/>
                            </w:pPr>
                          </w:p>
                          <w:p w14:paraId="33A43105" w14:textId="77777777" w:rsidR="00AE72E2" w:rsidRDefault="00AE72E2" w:rsidP="00AE72E2">
                            <w:pPr>
                              <w:jc w:val="center"/>
                            </w:pPr>
                          </w:p>
                          <w:p w14:paraId="3CF960E3" w14:textId="77777777" w:rsidR="00AE72E2" w:rsidRDefault="00AE72E2" w:rsidP="00AE72E2">
                            <w:pPr>
                              <w:jc w:val="center"/>
                            </w:pPr>
                          </w:p>
                          <w:p w14:paraId="4606B6A9" w14:textId="77777777" w:rsidR="00AE72E2" w:rsidRDefault="00AE72E2" w:rsidP="00AE72E2">
                            <w:pPr>
                              <w:jc w:val="center"/>
                            </w:pPr>
                          </w:p>
                          <w:p w14:paraId="0A9A5534" w14:textId="77777777" w:rsidR="00AE72E2" w:rsidRDefault="00AE72E2" w:rsidP="00AE72E2">
                            <w:pPr>
                              <w:jc w:val="center"/>
                            </w:pPr>
                          </w:p>
                          <w:p w14:paraId="5DC35D44" w14:textId="77777777" w:rsidR="00AE72E2" w:rsidRDefault="00AE72E2" w:rsidP="00AE72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13EBE" id="Text Box 10" o:spid="_x0000_s1027" type="#_x0000_t202" style="position:absolute;margin-left:0;margin-top:377.6pt;width:267pt;height:163.5pt;z-index:25165824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" fillcolor="gray [1629]" stroked="f" strokeweight="1.5pt">
                <v:stroke miterlimit="4"/>
                <v:textbox inset="4pt,4pt,4pt,4pt">
                  <w:txbxContent>
                    <w:p w14:paraId="36419CC7" w14:textId="77777777" w:rsidR="00AE72E2" w:rsidRPr="00443903" w:rsidRDefault="00AE72E2" w:rsidP="00AE72E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0E284FE5" w14:textId="77777777" w:rsidR="00AE72E2" w:rsidRPr="00AE72E2" w:rsidRDefault="00AE72E2" w:rsidP="00AE72E2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AE72E2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AUTHORS</w:t>
                      </w:r>
                    </w:p>
                    <w:p w14:paraId="3B8DB040" w14:textId="77777777" w:rsidR="00AE72E2" w:rsidRDefault="00AE72E2" w:rsidP="00AE72E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Anubha Sharma</w:t>
                      </w:r>
                    </w:p>
                    <w:p w14:paraId="45AF5999" w14:textId="77777777" w:rsidR="00AE72E2" w:rsidRDefault="00AE72E2" w:rsidP="00AE72E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Priyam Dua</w:t>
                      </w:r>
                    </w:p>
                    <w:p w14:paraId="730D0DF5" w14:textId="77777777" w:rsidR="00AE72E2" w:rsidRDefault="00AE72E2" w:rsidP="00AE72E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</w:rPr>
                        <w:t>Arshdeep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Kaur</w:t>
                      </w:r>
                    </w:p>
                    <w:p w14:paraId="56DD65DD" w14:textId="77777777" w:rsidR="00AE72E2" w:rsidRDefault="00AE72E2" w:rsidP="00AE72E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Harjinder Gill</w:t>
                      </w:r>
                    </w:p>
                    <w:p w14:paraId="0699C4DA" w14:textId="77777777" w:rsidR="00AE72E2" w:rsidRDefault="00AE72E2" w:rsidP="00AE72E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Tanya Agrawal</w:t>
                      </w:r>
                    </w:p>
                    <w:p w14:paraId="54219272" w14:textId="77777777" w:rsidR="00AE72E2" w:rsidRDefault="00AE72E2" w:rsidP="00AE72E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Avinash Gupta</w:t>
                      </w:r>
                    </w:p>
                    <w:p w14:paraId="26FC028C" w14:textId="77777777" w:rsidR="00AE72E2" w:rsidRDefault="00AE72E2" w:rsidP="00AE72E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</w:rPr>
                        <w:t>Shaftkat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Waheed</w:t>
                      </w:r>
                    </w:p>
                    <w:p w14:paraId="2CFA7440" w14:textId="77777777" w:rsidR="00AE72E2" w:rsidRDefault="00AE72E2" w:rsidP="00AE72E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Roxy 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Lenoard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 xml:space="preserve"> Palma</w:t>
                      </w:r>
                    </w:p>
                    <w:p w14:paraId="1F4A885B" w14:textId="77777777" w:rsidR="00AE72E2" w:rsidRDefault="00AE72E2" w:rsidP="00AE72E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095DBB04" w14:textId="77777777" w:rsidR="00AE72E2" w:rsidRDefault="00AE72E2" w:rsidP="00AE72E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6BDC4584" w14:textId="77777777" w:rsidR="00AE72E2" w:rsidRPr="00443903" w:rsidRDefault="00AE72E2" w:rsidP="00AE72E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7C63DA93" w14:textId="77777777" w:rsidR="00AE72E2" w:rsidRDefault="00AE72E2" w:rsidP="00AE72E2">
                      <w:pPr>
                        <w:jc w:val="center"/>
                      </w:pPr>
                    </w:p>
                    <w:p w14:paraId="1DC542E6" w14:textId="77777777" w:rsidR="00AE72E2" w:rsidRDefault="00AE72E2" w:rsidP="00AE72E2">
                      <w:pPr>
                        <w:jc w:val="center"/>
                      </w:pPr>
                    </w:p>
                    <w:p w14:paraId="33A43105" w14:textId="77777777" w:rsidR="00AE72E2" w:rsidRDefault="00AE72E2" w:rsidP="00AE72E2">
                      <w:pPr>
                        <w:jc w:val="center"/>
                      </w:pPr>
                    </w:p>
                    <w:p w14:paraId="3CF960E3" w14:textId="77777777" w:rsidR="00AE72E2" w:rsidRDefault="00AE72E2" w:rsidP="00AE72E2">
                      <w:pPr>
                        <w:jc w:val="center"/>
                      </w:pPr>
                    </w:p>
                    <w:p w14:paraId="4606B6A9" w14:textId="77777777" w:rsidR="00AE72E2" w:rsidRDefault="00AE72E2" w:rsidP="00AE72E2">
                      <w:pPr>
                        <w:jc w:val="center"/>
                      </w:pPr>
                    </w:p>
                    <w:p w14:paraId="0A9A5534" w14:textId="77777777" w:rsidR="00AE72E2" w:rsidRDefault="00AE72E2" w:rsidP="00AE72E2">
                      <w:pPr>
                        <w:jc w:val="center"/>
                      </w:pPr>
                    </w:p>
                    <w:p w14:paraId="5DC35D44" w14:textId="77777777" w:rsidR="00AE72E2" w:rsidRDefault="00AE72E2" w:rsidP="00AE72E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E72E2"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6DF23BB" wp14:editId="3C86859A">
                <wp:simplePos x="0" y="0"/>
                <wp:positionH relativeFrom="margin">
                  <wp:align>center</wp:align>
                </wp:positionH>
                <wp:positionV relativeFrom="paragraph">
                  <wp:posOffset>1734820</wp:posOffset>
                </wp:positionV>
                <wp:extent cx="4006850" cy="5429250"/>
                <wp:effectExtent l="0" t="0" r="12700" b="190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6850" cy="5429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8CDC3B" w14:textId="742D38D2" w:rsidR="00AE72E2" w:rsidRDefault="00060C3E" w:rsidP="007B099B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Version</w:t>
                            </w:r>
                            <w:r w:rsidR="007B099B">
                              <w:rPr>
                                <w:sz w:val="36"/>
                                <w:szCs w:val="36"/>
                              </w:rPr>
                              <w:t xml:space="preserve"> 1.0</w:t>
                            </w:r>
                          </w:p>
                          <w:p w14:paraId="7CA30642" w14:textId="77777777" w:rsidR="007B099B" w:rsidRDefault="007B099B" w:rsidP="00AE72E2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6DE9867E" w14:textId="77777777" w:rsidR="00AE72E2" w:rsidRDefault="00AE72E2" w:rsidP="00AE72E2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CF9F839" wp14:editId="7CB48010">
                                  <wp:extent cx="3081291" cy="2266950"/>
                                  <wp:effectExtent l="0" t="0" r="508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81291" cy="2266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F23BB" id="_x0000_s1028" type="#_x0000_t202" style="position:absolute;margin-left:0;margin-top:136.6pt;width:315.5pt;height:427.5pt;z-index:251658241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" fillcolor="white [3201]" strokecolor="#6b6969 [1614]" strokeweight="2pt">
                <v:textbox>
                  <w:txbxContent>
                    <w:p w14:paraId="238CDC3B" w14:textId="742D38D2" w:rsidR="00AE72E2" w:rsidRDefault="00060C3E" w:rsidP="007B099B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Version</w:t>
                      </w:r>
                      <w:r w:rsidR="007B099B">
                        <w:rPr>
                          <w:sz w:val="36"/>
                          <w:szCs w:val="36"/>
                        </w:rPr>
                        <w:t xml:space="preserve"> 1.0</w:t>
                      </w:r>
                    </w:p>
                    <w:p w14:paraId="7CA30642" w14:textId="77777777" w:rsidR="007B099B" w:rsidRDefault="007B099B" w:rsidP="00AE72E2">
                      <w:pPr>
                        <w:rPr>
                          <w:sz w:val="36"/>
                          <w:szCs w:val="36"/>
                        </w:rPr>
                      </w:pPr>
                    </w:p>
                    <w:p w14:paraId="6DE9867E" w14:textId="77777777" w:rsidR="00AE72E2" w:rsidRDefault="00AE72E2" w:rsidP="00AE72E2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CF9F839" wp14:editId="7CB48010">
                            <wp:extent cx="3081291" cy="2266950"/>
                            <wp:effectExtent l="0" t="0" r="508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81291" cy="2266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E72E2">
        <w:br w:type="page"/>
      </w:r>
    </w:p>
    <w:p w14:paraId="4C2460D4" w14:textId="466407C4" w:rsidR="00C3453A" w:rsidRDefault="00216AEA" w:rsidP="00C3453A">
      <w:pPr>
        <w:pStyle w:val="Heading1"/>
        <w:numPr>
          <w:ilvl w:val="0"/>
          <w:numId w:val="4"/>
        </w:numPr>
        <w:jc w:val="left"/>
        <w:rPr>
          <w:smallCaps/>
          <w:sz w:val="32"/>
          <w:szCs w:val="32"/>
        </w:rPr>
      </w:pPr>
      <w:proofErr w:type="spellStart"/>
      <w:r>
        <w:rPr>
          <w:smallCaps/>
          <w:sz w:val="32"/>
          <w:szCs w:val="32"/>
        </w:rPr>
        <w:lastRenderedPageBreak/>
        <w:t>user_account</w:t>
      </w:r>
      <w:proofErr w:type="spellEnd"/>
    </w:p>
    <w:p w14:paraId="068AC28C" w14:textId="46F46F49" w:rsidR="00216AEA" w:rsidRDefault="00637080" w:rsidP="00216AEA">
      <w:pPr>
        <w:ind w:left="360"/>
      </w:pPr>
      <w:r>
        <w:t>T</w:t>
      </w:r>
      <w:r w:rsidR="00216AEA">
        <w:t xml:space="preserve">he </w:t>
      </w:r>
      <w:proofErr w:type="spellStart"/>
      <w:r w:rsidR="00216AEA">
        <w:t>user_account</w:t>
      </w:r>
      <w:proofErr w:type="spellEnd"/>
      <w:r w:rsidR="00216AEA">
        <w:t xml:space="preserve"> table will be maintaining the data for the user account</w:t>
      </w:r>
    </w:p>
    <w:p w14:paraId="411D5689" w14:textId="1D8D8C6E" w:rsidR="00216AEA" w:rsidRDefault="00216AEA" w:rsidP="00216AEA">
      <w:pPr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515"/>
        <w:gridCol w:w="7915"/>
      </w:tblGrid>
      <w:tr w:rsidR="00216AEA" w14:paraId="3AE9375D" w14:textId="77777777" w:rsidTr="00216AEA">
        <w:tc>
          <w:tcPr>
            <w:tcW w:w="2515" w:type="dxa"/>
          </w:tcPr>
          <w:p w14:paraId="0621F34D" w14:textId="63F18AD3" w:rsidR="00216AEA" w:rsidRDefault="00216AEA" w:rsidP="00216AEA">
            <w:r>
              <w:t>id</w:t>
            </w:r>
            <w:r w:rsidR="00F71A84">
              <w:t>*</w:t>
            </w:r>
          </w:p>
        </w:tc>
        <w:tc>
          <w:tcPr>
            <w:tcW w:w="7915" w:type="dxa"/>
          </w:tcPr>
          <w:p w14:paraId="5F7F8A4B" w14:textId="07F54042" w:rsidR="00216AEA" w:rsidRDefault="00216AEA" w:rsidP="00216AEA">
            <w:r>
              <w:t>The user id</w:t>
            </w:r>
          </w:p>
        </w:tc>
      </w:tr>
      <w:tr w:rsidR="00F71A84" w14:paraId="19C1F290" w14:textId="77777777" w:rsidTr="00216AEA">
        <w:tc>
          <w:tcPr>
            <w:tcW w:w="2515" w:type="dxa"/>
          </w:tcPr>
          <w:p w14:paraId="66622A45" w14:textId="1DC9DB5F" w:rsidR="00F71A84" w:rsidRDefault="00F71A84" w:rsidP="00216AEA">
            <w:r>
              <w:t>phone</w:t>
            </w:r>
          </w:p>
        </w:tc>
        <w:tc>
          <w:tcPr>
            <w:tcW w:w="7915" w:type="dxa"/>
          </w:tcPr>
          <w:p w14:paraId="5EFC8D34" w14:textId="4E1D0185" w:rsidR="00F71A84" w:rsidRDefault="006616F8" w:rsidP="00216AEA">
            <w:r>
              <w:t>phone number</w:t>
            </w:r>
          </w:p>
        </w:tc>
      </w:tr>
      <w:tr w:rsidR="00840CEB" w14:paraId="2CC52DC7" w14:textId="77777777" w:rsidTr="00216AEA">
        <w:tc>
          <w:tcPr>
            <w:tcW w:w="2515" w:type="dxa"/>
          </w:tcPr>
          <w:p w14:paraId="095D1869" w14:textId="5364E472" w:rsidR="00840CEB" w:rsidRDefault="00840CEB" w:rsidP="00216AEA">
            <w:proofErr w:type="spellStart"/>
            <w:r>
              <w:t>country_id</w:t>
            </w:r>
            <w:proofErr w:type="spellEnd"/>
          </w:p>
        </w:tc>
        <w:tc>
          <w:tcPr>
            <w:tcW w:w="7915" w:type="dxa"/>
          </w:tcPr>
          <w:p w14:paraId="537E3BB3" w14:textId="237CCA71" w:rsidR="00840CEB" w:rsidRDefault="00840CEB" w:rsidP="00216AEA">
            <w:r>
              <w:t>Country id</w:t>
            </w:r>
          </w:p>
        </w:tc>
      </w:tr>
      <w:tr w:rsidR="00840CEB" w14:paraId="67058CB8" w14:textId="77777777" w:rsidTr="00216AEA">
        <w:tc>
          <w:tcPr>
            <w:tcW w:w="2515" w:type="dxa"/>
          </w:tcPr>
          <w:p w14:paraId="26D6744C" w14:textId="7796F652" w:rsidR="00840CEB" w:rsidRDefault="00840CEB" w:rsidP="00216AEA">
            <w:r>
              <w:t>age</w:t>
            </w:r>
          </w:p>
        </w:tc>
        <w:tc>
          <w:tcPr>
            <w:tcW w:w="7915" w:type="dxa"/>
          </w:tcPr>
          <w:p w14:paraId="0C384D99" w14:textId="40D61D53" w:rsidR="00840CEB" w:rsidRDefault="00840CEB" w:rsidP="00216AEA">
            <w:r>
              <w:t>Age of the user</w:t>
            </w:r>
          </w:p>
        </w:tc>
      </w:tr>
      <w:tr w:rsidR="00216AEA" w14:paraId="7A9B545D" w14:textId="77777777" w:rsidTr="00216AEA">
        <w:tc>
          <w:tcPr>
            <w:tcW w:w="2515" w:type="dxa"/>
          </w:tcPr>
          <w:p w14:paraId="1FFDB5A4" w14:textId="583922CB" w:rsidR="00216AEA" w:rsidRDefault="00216AEA" w:rsidP="00216AEA">
            <w:r>
              <w:t>password</w:t>
            </w:r>
          </w:p>
        </w:tc>
        <w:tc>
          <w:tcPr>
            <w:tcW w:w="7915" w:type="dxa"/>
          </w:tcPr>
          <w:p w14:paraId="632E19A9" w14:textId="299017F1" w:rsidR="00216AEA" w:rsidRDefault="00216AEA" w:rsidP="00216AEA">
            <w:r>
              <w:t>The encrypted user password</w:t>
            </w:r>
          </w:p>
        </w:tc>
      </w:tr>
      <w:tr w:rsidR="00216AEA" w14:paraId="0C8C37D8" w14:textId="77777777" w:rsidTr="00216AEA">
        <w:tc>
          <w:tcPr>
            <w:tcW w:w="2515" w:type="dxa"/>
          </w:tcPr>
          <w:p w14:paraId="34006A2C" w14:textId="6FC115CC" w:rsidR="00216AEA" w:rsidRDefault="00216AEA" w:rsidP="00216AEA">
            <w:proofErr w:type="spellStart"/>
            <w:r>
              <w:t>Role_id</w:t>
            </w:r>
            <w:proofErr w:type="spellEnd"/>
          </w:p>
        </w:tc>
        <w:tc>
          <w:tcPr>
            <w:tcW w:w="7915" w:type="dxa"/>
          </w:tcPr>
          <w:p w14:paraId="0EF5F387" w14:textId="598EF58D" w:rsidR="00216AEA" w:rsidRDefault="00216AEA" w:rsidP="00216AEA">
            <w:r>
              <w:t xml:space="preserve">The role assigned to the user, from the </w:t>
            </w:r>
            <w:proofErr w:type="spellStart"/>
            <w:r>
              <w:t>user_role</w:t>
            </w:r>
            <w:proofErr w:type="spellEnd"/>
            <w:r>
              <w:t xml:space="preserve"> table</w:t>
            </w:r>
          </w:p>
        </w:tc>
      </w:tr>
    </w:tbl>
    <w:p w14:paraId="5A511673" w14:textId="77777777" w:rsidR="00216AEA" w:rsidRPr="00216AEA" w:rsidRDefault="00216AEA" w:rsidP="00216AEA">
      <w:pPr>
        <w:ind w:left="360"/>
      </w:pPr>
    </w:p>
    <w:p w14:paraId="557053CE" w14:textId="6E9836BD" w:rsidR="0021429B" w:rsidRDefault="00216AEA" w:rsidP="00216AEA">
      <w:pPr>
        <w:pStyle w:val="Heading1"/>
        <w:numPr>
          <w:ilvl w:val="0"/>
          <w:numId w:val="4"/>
        </w:numPr>
        <w:jc w:val="left"/>
        <w:rPr>
          <w:smallCaps/>
          <w:sz w:val="32"/>
          <w:szCs w:val="32"/>
        </w:rPr>
      </w:pPr>
      <w:proofErr w:type="spellStart"/>
      <w:r w:rsidRPr="00216AEA">
        <w:rPr>
          <w:smallCaps/>
          <w:sz w:val="32"/>
          <w:szCs w:val="32"/>
        </w:rPr>
        <w:t>user_role</w:t>
      </w:r>
      <w:proofErr w:type="spellEnd"/>
    </w:p>
    <w:p w14:paraId="6078E52C" w14:textId="10E7225A" w:rsidR="00216AEA" w:rsidRDefault="004F1123" w:rsidP="00216AEA">
      <w:pPr>
        <w:ind w:left="360"/>
      </w:pPr>
      <w:r>
        <w:t>T</w:t>
      </w:r>
      <w:r w:rsidR="00216AEA">
        <w:t>his table will maintain the roles for the user.</w:t>
      </w:r>
    </w:p>
    <w:p w14:paraId="3042485D" w14:textId="77777777" w:rsidR="00216AEA" w:rsidRDefault="00216AEA" w:rsidP="00216AEA">
      <w:pPr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515"/>
        <w:gridCol w:w="7915"/>
      </w:tblGrid>
      <w:tr w:rsidR="00216AEA" w14:paraId="13BCC097" w14:textId="77777777" w:rsidTr="00216AEA">
        <w:tc>
          <w:tcPr>
            <w:tcW w:w="2515" w:type="dxa"/>
          </w:tcPr>
          <w:p w14:paraId="77AE26D7" w14:textId="4467AD26" w:rsidR="00216AEA" w:rsidRDefault="00216AEA" w:rsidP="00216AEA">
            <w:proofErr w:type="spellStart"/>
            <w:r>
              <w:t>Role_id</w:t>
            </w:r>
            <w:proofErr w:type="spellEnd"/>
            <w:r w:rsidR="00F71A84">
              <w:t>*</w:t>
            </w:r>
          </w:p>
        </w:tc>
        <w:tc>
          <w:tcPr>
            <w:tcW w:w="7915" w:type="dxa"/>
          </w:tcPr>
          <w:p w14:paraId="6F150063" w14:textId="375C8D3C" w:rsidR="00216AEA" w:rsidRDefault="00216AEA" w:rsidP="00216AEA">
            <w:r>
              <w:t>The role</w:t>
            </w:r>
            <w:r w:rsidR="00637080">
              <w:t xml:space="preserve"> </w:t>
            </w:r>
            <w:r>
              <w:t>id</w:t>
            </w:r>
          </w:p>
        </w:tc>
      </w:tr>
      <w:tr w:rsidR="00216AEA" w14:paraId="020C31F0" w14:textId="77777777" w:rsidTr="00216AEA">
        <w:tc>
          <w:tcPr>
            <w:tcW w:w="2515" w:type="dxa"/>
          </w:tcPr>
          <w:p w14:paraId="4B35269D" w14:textId="034519FA" w:rsidR="00216AEA" w:rsidRDefault="00216AEA" w:rsidP="00216AEA">
            <w:proofErr w:type="spellStart"/>
            <w:r>
              <w:t>Role_name</w:t>
            </w:r>
            <w:proofErr w:type="spellEnd"/>
          </w:p>
        </w:tc>
        <w:tc>
          <w:tcPr>
            <w:tcW w:w="7915" w:type="dxa"/>
          </w:tcPr>
          <w:p w14:paraId="511732FF" w14:textId="03A32491" w:rsidR="00216AEA" w:rsidRDefault="00216AEA" w:rsidP="00216AEA">
            <w:r>
              <w:t>The name of the role (user, restaurant owner)</w:t>
            </w:r>
          </w:p>
        </w:tc>
      </w:tr>
    </w:tbl>
    <w:p w14:paraId="550B2631" w14:textId="0D0250D5" w:rsidR="00216AEA" w:rsidRDefault="00216AEA" w:rsidP="00216AEA">
      <w:pPr>
        <w:ind w:left="360"/>
      </w:pPr>
    </w:p>
    <w:p w14:paraId="2CE3BA06" w14:textId="3337B178" w:rsidR="00216AEA" w:rsidRDefault="00637080" w:rsidP="00637080">
      <w:pPr>
        <w:pStyle w:val="Heading1"/>
        <w:numPr>
          <w:ilvl w:val="0"/>
          <w:numId w:val="4"/>
        </w:numPr>
        <w:jc w:val="left"/>
        <w:rPr>
          <w:smallCaps/>
          <w:sz w:val="32"/>
          <w:szCs w:val="32"/>
        </w:rPr>
      </w:pPr>
      <w:proofErr w:type="spellStart"/>
      <w:r w:rsidRPr="00637080">
        <w:rPr>
          <w:smallCaps/>
          <w:sz w:val="32"/>
          <w:szCs w:val="32"/>
        </w:rPr>
        <w:t>user_loc_add</w:t>
      </w:r>
      <w:r w:rsidR="0016768C">
        <w:rPr>
          <w:smallCaps/>
          <w:sz w:val="32"/>
          <w:szCs w:val="32"/>
        </w:rPr>
        <w:t>r</w:t>
      </w:r>
      <w:proofErr w:type="spellEnd"/>
    </w:p>
    <w:p w14:paraId="2DEEB4BA" w14:textId="3D2FE4A5" w:rsidR="00637080" w:rsidRDefault="00637080" w:rsidP="00637080">
      <w:pPr>
        <w:ind w:left="360"/>
      </w:pPr>
      <w:r>
        <w:t>This table will maintain the address of the user</w:t>
      </w:r>
    </w:p>
    <w:p w14:paraId="716357E5" w14:textId="0B2FD0C0" w:rsidR="00637080" w:rsidRDefault="00637080" w:rsidP="00637080">
      <w:pPr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515"/>
        <w:gridCol w:w="7915"/>
      </w:tblGrid>
      <w:tr w:rsidR="00637080" w14:paraId="4C5E9BDD" w14:textId="77777777" w:rsidTr="00A908DC">
        <w:tc>
          <w:tcPr>
            <w:tcW w:w="2515" w:type="dxa"/>
          </w:tcPr>
          <w:p w14:paraId="256DD3B5" w14:textId="0FF9B28E" w:rsidR="00637080" w:rsidRDefault="00F71A84" w:rsidP="00637080">
            <w:r>
              <w:t>I</w:t>
            </w:r>
            <w:r w:rsidR="00637080">
              <w:t>d</w:t>
            </w:r>
            <w:r>
              <w:t>*</w:t>
            </w:r>
          </w:p>
        </w:tc>
        <w:tc>
          <w:tcPr>
            <w:tcW w:w="7915" w:type="dxa"/>
          </w:tcPr>
          <w:p w14:paraId="015F9EE0" w14:textId="259E6A7B" w:rsidR="00637080" w:rsidRDefault="00F71A84" w:rsidP="00637080">
            <w:r>
              <w:t>The user id</w:t>
            </w:r>
          </w:p>
        </w:tc>
      </w:tr>
      <w:tr w:rsidR="00637080" w14:paraId="41480585" w14:textId="77777777" w:rsidTr="00A908DC">
        <w:tc>
          <w:tcPr>
            <w:tcW w:w="2515" w:type="dxa"/>
          </w:tcPr>
          <w:p w14:paraId="648E58BB" w14:textId="77B18747" w:rsidR="00637080" w:rsidRDefault="00637080" w:rsidP="00637080">
            <w:r>
              <w:t>Address1</w:t>
            </w:r>
          </w:p>
        </w:tc>
        <w:tc>
          <w:tcPr>
            <w:tcW w:w="7915" w:type="dxa"/>
          </w:tcPr>
          <w:p w14:paraId="43EEF55F" w14:textId="4F0EB8CD" w:rsidR="00637080" w:rsidRDefault="00F71A84" w:rsidP="00637080">
            <w:r>
              <w:t>Address space</w:t>
            </w:r>
          </w:p>
        </w:tc>
      </w:tr>
      <w:tr w:rsidR="00637080" w14:paraId="550F701A" w14:textId="77777777" w:rsidTr="00A908DC">
        <w:tc>
          <w:tcPr>
            <w:tcW w:w="2515" w:type="dxa"/>
          </w:tcPr>
          <w:p w14:paraId="03088827" w14:textId="5630F04E" w:rsidR="00637080" w:rsidRDefault="00637080" w:rsidP="00637080">
            <w:r>
              <w:t>Address2</w:t>
            </w:r>
          </w:p>
        </w:tc>
        <w:tc>
          <w:tcPr>
            <w:tcW w:w="7915" w:type="dxa"/>
          </w:tcPr>
          <w:p w14:paraId="795BE28F" w14:textId="02D4734F" w:rsidR="00637080" w:rsidRDefault="00F71A84" w:rsidP="00637080">
            <w:r>
              <w:t>Address space</w:t>
            </w:r>
          </w:p>
        </w:tc>
      </w:tr>
      <w:tr w:rsidR="00637080" w14:paraId="56611C2E" w14:textId="77777777" w:rsidTr="00A908DC">
        <w:tc>
          <w:tcPr>
            <w:tcW w:w="2515" w:type="dxa"/>
          </w:tcPr>
          <w:p w14:paraId="514C573E" w14:textId="1C3B755C" w:rsidR="00637080" w:rsidRDefault="00637080" w:rsidP="00637080">
            <w:r>
              <w:t>Address3</w:t>
            </w:r>
          </w:p>
        </w:tc>
        <w:tc>
          <w:tcPr>
            <w:tcW w:w="7915" w:type="dxa"/>
          </w:tcPr>
          <w:p w14:paraId="78BBC428" w14:textId="2B584138" w:rsidR="00637080" w:rsidRDefault="00F71A84" w:rsidP="00637080">
            <w:r>
              <w:t>Address space</w:t>
            </w:r>
          </w:p>
        </w:tc>
      </w:tr>
      <w:tr w:rsidR="00637080" w14:paraId="67B28CA4" w14:textId="77777777" w:rsidTr="00A908DC">
        <w:tc>
          <w:tcPr>
            <w:tcW w:w="2515" w:type="dxa"/>
          </w:tcPr>
          <w:p w14:paraId="6BBA3209" w14:textId="6357CBA1" w:rsidR="00637080" w:rsidRDefault="00637080" w:rsidP="00637080">
            <w:r>
              <w:t>City</w:t>
            </w:r>
          </w:p>
        </w:tc>
        <w:tc>
          <w:tcPr>
            <w:tcW w:w="7915" w:type="dxa"/>
          </w:tcPr>
          <w:p w14:paraId="611E6FC4" w14:textId="3AD85A25" w:rsidR="00637080" w:rsidRDefault="00F71A84" w:rsidP="00637080">
            <w:r>
              <w:t>city</w:t>
            </w:r>
          </w:p>
        </w:tc>
      </w:tr>
      <w:tr w:rsidR="00637080" w14:paraId="720AA1D9" w14:textId="77777777" w:rsidTr="00A908DC">
        <w:tc>
          <w:tcPr>
            <w:tcW w:w="2515" w:type="dxa"/>
          </w:tcPr>
          <w:p w14:paraId="15CA76B2" w14:textId="033D31EC" w:rsidR="00637080" w:rsidRDefault="00637080" w:rsidP="00637080">
            <w:proofErr w:type="spellStart"/>
            <w:r>
              <w:t>Pincode</w:t>
            </w:r>
            <w:proofErr w:type="spellEnd"/>
          </w:p>
        </w:tc>
        <w:tc>
          <w:tcPr>
            <w:tcW w:w="7915" w:type="dxa"/>
          </w:tcPr>
          <w:p w14:paraId="13384DBA" w14:textId="1F05E39F" w:rsidR="00637080" w:rsidRDefault="00F71A84" w:rsidP="00637080">
            <w:proofErr w:type="spellStart"/>
            <w:r>
              <w:t>Pincode</w:t>
            </w:r>
            <w:proofErr w:type="spellEnd"/>
            <w:r>
              <w:t xml:space="preserve"> </w:t>
            </w:r>
          </w:p>
        </w:tc>
      </w:tr>
      <w:tr w:rsidR="00637080" w14:paraId="5E923F59" w14:textId="77777777" w:rsidTr="00A908DC">
        <w:tc>
          <w:tcPr>
            <w:tcW w:w="2515" w:type="dxa"/>
          </w:tcPr>
          <w:p w14:paraId="08C1495A" w14:textId="09B778F2" w:rsidR="00637080" w:rsidRDefault="00637080" w:rsidP="00637080">
            <w:r>
              <w:t>Province</w:t>
            </w:r>
          </w:p>
        </w:tc>
        <w:tc>
          <w:tcPr>
            <w:tcW w:w="7915" w:type="dxa"/>
          </w:tcPr>
          <w:p w14:paraId="7A27A92E" w14:textId="0300951F" w:rsidR="00637080" w:rsidRDefault="00F71A84" w:rsidP="00637080">
            <w:r>
              <w:t>province</w:t>
            </w:r>
          </w:p>
        </w:tc>
      </w:tr>
    </w:tbl>
    <w:p w14:paraId="4468003C" w14:textId="77777777" w:rsidR="00637080" w:rsidRPr="00637080" w:rsidRDefault="00637080" w:rsidP="00637080">
      <w:pPr>
        <w:ind w:left="360"/>
      </w:pPr>
    </w:p>
    <w:sectPr w:rsidR="00637080" w:rsidRPr="00637080" w:rsidSect="00E74B29">
      <w:footerReference w:type="even" r:id="rId12"/>
      <w:footerReference w:type="default" r:id="rId13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D728F6" w14:textId="77777777" w:rsidR="00A06FA9" w:rsidRDefault="00A06FA9" w:rsidP="00E74B29">
      <w:r>
        <w:separator/>
      </w:r>
    </w:p>
  </w:endnote>
  <w:endnote w:type="continuationSeparator" w:id="0">
    <w:p w14:paraId="4026E40F" w14:textId="77777777" w:rsidR="00A06FA9" w:rsidRDefault="00A06FA9" w:rsidP="00E74B29">
      <w:r>
        <w:continuationSeparator/>
      </w:r>
    </w:p>
  </w:endnote>
  <w:endnote w:type="continuationNotice" w:id="1">
    <w:p w14:paraId="5E40E064" w14:textId="77777777" w:rsidR="00A06FA9" w:rsidRDefault="00A06F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FA7D56D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4B3B680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0A524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1C6D7BB0" w14:textId="77777777" w:rsidTr="00441FA3">
      <w:tc>
        <w:tcPr>
          <w:tcW w:w="1079" w:type="dxa"/>
        </w:tcPr>
        <w:p w14:paraId="5C8C1EAF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0681F9CB" w14:textId="5AA620F1" w:rsidR="00E74B29" w:rsidRPr="00874FE7" w:rsidRDefault="002B328B" w:rsidP="00441FA3">
          <w:pPr>
            <w:pStyle w:val="Footer"/>
            <w:jc w:val="both"/>
          </w:pPr>
          <w:r>
            <w:t>Data Dictionary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43588888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367AB48E" w14:textId="77777777" w:rsidR="00E74B29" w:rsidRPr="00E74B29" w:rsidRDefault="00E74B29" w:rsidP="006709F1">
          <w:pPr>
            <w:pStyle w:val="Footer"/>
          </w:pPr>
        </w:p>
      </w:tc>
    </w:tr>
  </w:tbl>
  <w:p w14:paraId="2F2EC915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FD4CD" w14:textId="77777777" w:rsidR="00A06FA9" w:rsidRDefault="00A06FA9" w:rsidP="00E74B29">
      <w:r>
        <w:separator/>
      </w:r>
    </w:p>
  </w:footnote>
  <w:footnote w:type="continuationSeparator" w:id="0">
    <w:p w14:paraId="2F79FBDE" w14:textId="77777777" w:rsidR="00A06FA9" w:rsidRDefault="00A06FA9" w:rsidP="00E74B29">
      <w:r>
        <w:continuationSeparator/>
      </w:r>
    </w:p>
  </w:footnote>
  <w:footnote w:type="continuationNotice" w:id="1">
    <w:p w14:paraId="6ADD0370" w14:textId="77777777" w:rsidR="00A06FA9" w:rsidRDefault="00A06FA9"/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stXRIiZlJvhftk" id="KnwXbtRd"/>
  </int:Manifest>
  <int:Observations>
    <int:Content id="KnwXbtRd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15F9B"/>
    <w:multiLevelType w:val="hybridMultilevel"/>
    <w:tmpl w:val="FFFFFFFF"/>
    <w:lvl w:ilvl="0" w:tplc="22BCFFF6">
      <w:start w:val="1"/>
      <w:numFmt w:val="decimal"/>
      <w:lvlText w:val="%1."/>
      <w:lvlJc w:val="left"/>
      <w:pPr>
        <w:ind w:left="720" w:hanging="360"/>
      </w:pPr>
    </w:lvl>
    <w:lvl w:ilvl="1" w:tplc="4CFEFADC">
      <w:start w:val="1"/>
      <w:numFmt w:val="lowerLetter"/>
      <w:lvlText w:val="%2."/>
      <w:lvlJc w:val="left"/>
      <w:pPr>
        <w:ind w:left="1440" w:hanging="360"/>
      </w:pPr>
    </w:lvl>
    <w:lvl w:ilvl="2" w:tplc="6E2C067E">
      <w:start w:val="1"/>
      <w:numFmt w:val="lowerRoman"/>
      <w:lvlText w:val="%3."/>
      <w:lvlJc w:val="right"/>
      <w:pPr>
        <w:ind w:left="2160" w:hanging="180"/>
      </w:pPr>
    </w:lvl>
    <w:lvl w:ilvl="3" w:tplc="8DB877D0">
      <w:start w:val="1"/>
      <w:numFmt w:val="decimal"/>
      <w:lvlText w:val="%4."/>
      <w:lvlJc w:val="left"/>
      <w:pPr>
        <w:ind w:left="2880" w:hanging="360"/>
      </w:pPr>
    </w:lvl>
    <w:lvl w:ilvl="4" w:tplc="DC985680">
      <w:start w:val="1"/>
      <w:numFmt w:val="lowerLetter"/>
      <w:lvlText w:val="%5."/>
      <w:lvlJc w:val="left"/>
      <w:pPr>
        <w:ind w:left="3600" w:hanging="360"/>
      </w:pPr>
    </w:lvl>
    <w:lvl w:ilvl="5" w:tplc="E2D0EF74">
      <w:start w:val="1"/>
      <w:numFmt w:val="lowerRoman"/>
      <w:lvlText w:val="%6."/>
      <w:lvlJc w:val="right"/>
      <w:pPr>
        <w:ind w:left="4320" w:hanging="180"/>
      </w:pPr>
    </w:lvl>
    <w:lvl w:ilvl="6" w:tplc="BBFC578A">
      <w:start w:val="1"/>
      <w:numFmt w:val="decimal"/>
      <w:lvlText w:val="%7."/>
      <w:lvlJc w:val="left"/>
      <w:pPr>
        <w:ind w:left="5040" w:hanging="360"/>
      </w:pPr>
    </w:lvl>
    <w:lvl w:ilvl="7" w:tplc="A24A7748">
      <w:start w:val="1"/>
      <w:numFmt w:val="lowerLetter"/>
      <w:lvlText w:val="%8."/>
      <w:lvlJc w:val="left"/>
      <w:pPr>
        <w:ind w:left="5760" w:hanging="360"/>
      </w:pPr>
    </w:lvl>
    <w:lvl w:ilvl="8" w:tplc="7F928A6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065AA"/>
    <w:multiLevelType w:val="hybridMultilevel"/>
    <w:tmpl w:val="57CE0DC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4415438"/>
    <w:multiLevelType w:val="hybridMultilevel"/>
    <w:tmpl w:val="FFFFFFFF"/>
    <w:lvl w:ilvl="0" w:tplc="7EA88B3E">
      <w:start w:val="1"/>
      <w:numFmt w:val="decimal"/>
      <w:lvlText w:val="%1."/>
      <w:lvlJc w:val="left"/>
      <w:pPr>
        <w:ind w:left="720" w:hanging="360"/>
      </w:pPr>
    </w:lvl>
    <w:lvl w:ilvl="1" w:tplc="3AE0F4C4">
      <w:start w:val="1"/>
      <w:numFmt w:val="lowerLetter"/>
      <w:lvlText w:val="%2."/>
      <w:lvlJc w:val="left"/>
      <w:pPr>
        <w:ind w:left="1440" w:hanging="360"/>
      </w:pPr>
    </w:lvl>
    <w:lvl w:ilvl="2" w:tplc="9D100BE0">
      <w:start w:val="1"/>
      <w:numFmt w:val="lowerRoman"/>
      <w:lvlText w:val="%3."/>
      <w:lvlJc w:val="right"/>
      <w:pPr>
        <w:ind w:left="2160" w:hanging="180"/>
      </w:pPr>
    </w:lvl>
    <w:lvl w:ilvl="3" w:tplc="CB4A6150">
      <w:start w:val="1"/>
      <w:numFmt w:val="decimal"/>
      <w:lvlText w:val="%4."/>
      <w:lvlJc w:val="left"/>
      <w:pPr>
        <w:ind w:left="2880" w:hanging="360"/>
      </w:pPr>
    </w:lvl>
    <w:lvl w:ilvl="4" w:tplc="9E96897C">
      <w:start w:val="1"/>
      <w:numFmt w:val="lowerLetter"/>
      <w:lvlText w:val="%5."/>
      <w:lvlJc w:val="left"/>
      <w:pPr>
        <w:ind w:left="3600" w:hanging="360"/>
      </w:pPr>
    </w:lvl>
    <w:lvl w:ilvl="5" w:tplc="DFDC9740">
      <w:start w:val="1"/>
      <w:numFmt w:val="lowerRoman"/>
      <w:lvlText w:val="%6."/>
      <w:lvlJc w:val="right"/>
      <w:pPr>
        <w:ind w:left="4320" w:hanging="180"/>
      </w:pPr>
    </w:lvl>
    <w:lvl w:ilvl="6" w:tplc="D6FC3768">
      <w:start w:val="1"/>
      <w:numFmt w:val="decimal"/>
      <w:lvlText w:val="%7."/>
      <w:lvlJc w:val="left"/>
      <w:pPr>
        <w:ind w:left="5040" w:hanging="360"/>
      </w:pPr>
    </w:lvl>
    <w:lvl w:ilvl="7" w:tplc="EEFCD9D6">
      <w:start w:val="1"/>
      <w:numFmt w:val="lowerLetter"/>
      <w:lvlText w:val="%8."/>
      <w:lvlJc w:val="left"/>
      <w:pPr>
        <w:ind w:left="5760" w:hanging="360"/>
      </w:pPr>
    </w:lvl>
    <w:lvl w:ilvl="8" w:tplc="9E7EF81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492CCA"/>
    <w:multiLevelType w:val="hybridMultilevel"/>
    <w:tmpl w:val="29D66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B925AA"/>
    <w:multiLevelType w:val="hybridMultilevel"/>
    <w:tmpl w:val="1570F0F4"/>
    <w:lvl w:ilvl="0" w:tplc="362CB3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903B7C"/>
    <w:multiLevelType w:val="hybridMultilevel"/>
    <w:tmpl w:val="B626547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0E6F0A"/>
    <w:multiLevelType w:val="multilevel"/>
    <w:tmpl w:val="475CF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2B26DF"/>
    <w:multiLevelType w:val="hybridMultilevel"/>
    <w:tmpl w:val="FFFFFFFF"/>
    <w:lvl w:ilvl="0" w:tplc="D8E0B9F0">
      <w:start w:val="1"/>
      <w:numFmt w:val="decimal"/>
      <w:lvlText w:val="%1."/>
      <w:lvlJc w:val="left"/>
      <w:pPr>
        <w:ind w:left="720" w:hanging="360"/>
      </w:pPr>
    </w:lvl>
    <w:lvl w:ilvl="1" w:tplc="B0B488C8">
      <w:start w:val="1"/>
      <w:numFmt w:val="lowerLetter"/>
      <w:lvlText w:val="%2."/>
      <w:lvlJc w:val="left"/>
      <w:pPr>
        <w:ind w:left="1440" w:hanging="360"/>
      </w:pPr>
    </w:lvl>
    <w:lvl w:ilvl="2" w:tplc="046868B8">
      <w:start w:val="1"/>
      <w:numFmt w:val="lowerRoman"/>
      <w:lvlText w:val="%3."/>
      <w:lvlJc w:val="right"/>
      <w:pPr>
        <w:ind w:left="2160" w:hanging="180"/>
      </w:pPr>
    </w:lvl>
    <w:lvl w:ilvl="3" w:tplc="E5521590">
      <w:start w:val="1"/>
      <w:numFmt w:val="decimal"/>
      <w:lvlText w:val="%4."/>
      <w:lvlJc w:val="left"/>
      <w:pPr>
        <w:ind w:left="2880" w:hanging="360"/>
      </w:pPr>
    </w:lvl>
    <w:lvl w:ilvl="4" w:tplc="79E24B54">
      <w:start w:val="1"/>
      <w:numFmt w:val="lowerLetter"/>
      <w:lvlText w:val="%5."/>
      <w:lvlJc w:val="left"/>
      <w:pPr>
        <w:ind w:left="3600" w:hanging="360"/>
      </w:pPr>
    </w:lvl>
    <w:lvl w:ilvl="5" w:tplc="4B709BFA">
      <w:start w:val="1"/>
      <w:numFmt w:val="lowerRoman"/>
      <w:lvlText w:val="%6."/>
      <w:lvlJc w:val="right"/>
      <w:pPr>
        <w:ind w:left="4320" w:hanging="180"/>
      </w:pPr>
    </w:lvl>
    <w:lvl w:ilvl="6" w:tplc="3C3A0E98">
      <w:start w:val="1"/>
      <w:numFmt w:val="decimal"/>
      <w:lvlText w:val="%7."/>
      <w:lvlJc w:val="left"/>
      <w:pPr>
        <w:ind w:left="5040" w:hanging="360"/>
      </w:pPr>
    </w:lvl>
    <w:lvl w:ilvl="7" w:tplc="445496B8">
      <w:start w:val="1"/>
      <w:numFmt w:val="lowerLetter"/>
      <w:lvlText w:val="%8."/>
      <w:lvlJc w:val="left"/>
      <w:pPr>
        <w:ind w:left="5760" w:hanging="360"/>
      </w:pPr>
    </w:lvl>
    <w:lvl w:ilvl="8" w:tplc="B5F2A66A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3969BC"/>
    <w:multiLevelType w:val="hybridMultilevel"/>
    <w:tmpl w:val="F2B4AEEC"/>
    <w:lvl w:ilvl="0" w:tplc="DB087500">
      <w:start w:val="1"/>
      <w:numFmt w:val="upperRoman"/>
      <w:lvlText w:val="%1."/>
      <w:lvlJc w:val="left"/>
      <w:pPr>
        <w:ind w:left="1004" w:hanging="72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1142DB"/>
    <w:multiLevelType w:val="hybridMultilevel"/>
    <w:tmpl w:val="E102C1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2A2672"/>
    <w:multiLevelType w:val="hybridMultilevel"/>
    <w:tmpl w:val="FFFFFFFF"/>
    <w:lvl w:ilvl="0" w:tplc="2578E4B2">
      <w:start w:val="1"/>
      <w:numFmt w:val="decimal"/>
      <w:lvlText w:val="%1."/>
      <w:lvlJc w:val="left"/>
      <w:pPr>
        <w:ind w:left="720" w:hanging="360"/>
      </w:pPr>
    </w:lvl>
    <w:lvl w:ilvl="1" w:tplc="251C299A">
      <w:start w:val="1"/>
      <w:numFmt w:val="lowerLetter"/>
      <w:lvlText w:val="%2."/>
      <w:lvlJc w:val="left"/>
      <w:pPr>
        <w:ind w:left="1440" w:hanging="360"/>
      </w:pPr>
    </w:lvl>
    <w:lvl w:ilvl="2" w:tplc="834C6CD6">
      <w:start w:val="1"/>
      <w:numFmt w:val="lowerRoman"/>
      <w:lvlText w:val="%3."/>
      <w:lvlJc w:val="right"/>
      <w:pPr>
        <w:ind w:left="2160" w:hanging="180"/>
      </w:pPr>
    </w:lvl>
    <w:lvl w:ilvl="3" w:tplc="AA56270E">
      <w:start w:val="1"/>
      <w:numFmt w:val="decimal"/>
      <w:lvlText w:val="%4."/>
      <w:lvlJc w:val="left"/>
      <w:pPr>
        <w:ind w:left="2880" w:hanging="360"/>
      </w:pPr>
    </w:lvl>
    <w:lvl w:ilvl="4" w:tplc="CB2CFA0C">
      <w:start w:val="1"/>
      <w:numFmt w:val="lowerLetter"/>
      <w:lvlText w:val="%5."/>
      <w:lvlJc w:val="left"/>
      <w:pPr>
        <w:ind w:left="3600" w:hanging="360"/>
      </w:pPr>
    </w:lvl>
    <w:lvl w:ilvl="5" w:tplc="3D80CA74">
      <w:start w:val="1"/>
      <w:numFmt w:val="lowerRoman"/>
      <w:lvlText w:val="%6."/>
      <w:lvlJc w:val="right"/>
      <w:pPr>
        <w:ind w:left="4320" w:hanging="180"/>
      </w:pPr>
    </w:lvl>
    <w:lvl w:ilvl="6" w:tplc="3C68D8D8">
      <w:start w:val="1"/>
      <w:numFmt w:val="decimal"/>
      <w:lvlText w:val="%7."/>
      <w:lvlJc w:val="left"/>
      <w:pPr>
        <w:ind w:left="5040" w:hanging="360"/>
      </w:pPr>
    </w:lvl>
    <w:lvl w:ilvl="7" w:tplc="985A3CAC">
      <w:start w:val="1"/>
      <w:numFmt w:val="lowerLetter"/>
      <w:lvlText w:val="%8."/>
      <w:lvlJc w:val="left"/>
      <w:pPr>
        <w:ind w:left="5760" w:hanging="360"/>
      </w:pPr>
    </w:lvl>
    <w:lvl w:ilvl="8" w:tplc="1FE01B3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7B1B68"/>
    <w:multiLevelType w:val="multilevel"/>
    <w:tmpl w:val="34DE9E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4953A5"/>
    <w:multiLevelType w:val="multilevel"/>
    <w:tmpl w:val="71E254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7435E8"/>
    <w:multiLevelType w:val="hybridMultilevel"/>
    <w:tmpl w:val="FFFFFFFF"/>
    <w:lvl w:ilvl="0" w:tplc="8B303B44">
      <w:start w:val="1"/>
      <w:numFmt w:val="decimal"/>
      <w:lvlText w:val="%1."/>
      <w:lvlJc w:val="left"/>
      <w:pPr>
        <w:ind w:left="720" w:hanging="360"/>
      </w:pPr>
    </w:lvl>
    <w:lvl w:ilvl="1" w:tplc="EDC679F2">
      <w:start w:val="1"/>
      <w:numFmt w:val="lowerLetter"/>
      <w:lvlText w:val="%2."/>
      <w:lvlJc w:val="left"/>
      <w:pPr>
        <w:ind w:left="1440" w:hanging="360"/>
      </w:pPr>
    </w:lvl>
    <w:lvl w:ilvl="2" w:tplc="BDF8460A">
      <w:start w:val="1"/>
      <w:numFmt w:val="lowerRoman"/>
      <w:lvlText w:val="%3."/>
      <w:lvlJc w:val="right"/>
      <w:pPr>
        <w:ind w:left="2160" w:hanging="180"/>
      </w:pPr>
    </w:lvl>
    <w:lvl w:ilvl="3" w:tplc="50A64714">
      <w:start w:val="1"/>
      <w:numFmt w:val="decimal"/>
      <w:lvlText w:val="%4."/>
      <w:lvlJc w:val="left"/>
      <w:pPr>
        <w:ind w:left="2880" w:hanging="360"/>
      </w:pPr>
    </w:lvl>
    <w:lvl w:ilvl="4" w:tplc="571C5D58">
      <w:start w:val="1"/>
      <w:numFmt w:val="lowerLetter"/>
      <w:lvlText w:val="%5."/>
      <w:lvlJc w:val="left"/>
      <w:pPr>
        <w:ind w:left="3600" w:hanging="360"/>
      </w:pPr>
    </w:lvl>
    <w:lvl w:ilvl="5" w:tplc="5DEA57C4">
      <w:start w:val="1"/>
      <w:numFmt w:val="lowerRoman"/>
      <w:lvlText w:val="%6."/>
      <w:lvlJc w:val="right"/>
      <w:pPr>
        <w:ind w:left="4320" w:hanging="180"/>
      </w:pPr>
    </w:lvl>
    <w:lvl w:ilvl="6" w:tplc="5184C42A">
      <w:start w:val="1"/>
      <w:numFmt w:val="decimal"/>
      <w:lvlText w:val="%7."/>
      <w:lvlJc w:val="left"/>
      <w:pPr>
        <w:ind w:left="5040" w:hanging="360"/>
      </w:pPr>
    </w:lvl>
    <w:lvl w:ilvl="7" w:tplc="341A4734">
      <w:start w:val="1"/>
      <w:numFmt w:val="lowerLetter"/>
      <w:lvlText w:val="%8."/>
      <w:lvlJc w:val="left"/>
      <w:pPr>
        <w:ind w:left="5760" w:hanging="360"/>
      </w:pPr>
    </w:lvl>
    <w:lvl w:ilvl="8" w:tplc="266E9CC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040952"/>
    <w:multiLevelType w:val="hybridMultilevel"/>
    <w:tmpl w:val="4FA0037E"/>
    <w:lvl w:ilvl="0" w:tplc="4BC652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A94440"/>
    <w:multiLevelType w:val="multilevel"/>
    <w:tmpl w:val="13EA5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E0035F"/>
    <w:multiLevelType w:val="hybridMultilevel"/>
    <w:tmpl w:val="C18A72FA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8" w15:restartNumberingAfterBreak="0">
    <w:nsid w:val="3F2B10B5"/>
    <w:multiLevelType w:val="multilevel"/>
    <w:tmpl w:val="3730A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8C6C24"/>
    <w:multiLevelType w:val="multilevel"/>
    <w:tmpl w:val="CDF25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6148EA"/>
    <w:multiLevelType w:val="hybridMultilevel"/>
    <w:tmpl w:val="C39CD2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E72000"/>
    <w:multiLevelType w:val="multilevel"/>
    <w:tmpl w:val="AD448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7EE1AED"/>
    <w:multiLevelType w:val="hybridMultilevel"/>
    <w:tmpl w:val="BCBE4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077A19"/>
    <w:multiLevelType w:val="hybridMultilevel"/>
    <w:tmpl w:val="60B200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073359"/>
    <w:multiLevelType w:val="multilevel"/>
    <w:tmpl w:val="57CED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3818AF"/>
    <w:multiLevelType w:val="hybridMultilevel"/>
    <w:tmpl w:val="FFFFFFFF"/>
    <w:lvl w:ilvl="0" w:tplc="3CBEC9F2">
      <w:start w:val="1"/>
      <w:numFmt w:val="decimal"/>
      <w:lvlText w:val="%1."/>
      <w:lvlJc w:val="left"/>
      <w:pPr>
        <w:ind w:left="720" w:hanging="360"/>
      </w:pPr>
    </w:lvl>
    <w:lvl w:ilvl="1" w:tplc="E048DB9C">
      <w:start w:val="1"/>
      <w:numFmt w:val="lowerLetter"/>
      <w:lvlText w:val="%2."/>
      <w:lvlJc w:val="left"/>
      <w:pPr>
        <w:ind w:left="1440" w:hanging="360"/>
      </w:pPr>
    </w:lvl>
    <w:lvl w:ilvl="2" w:tplc="9E50CBE8">
      <w:start w:val="1"/>
      <w:numFmt w:val="lowerRoman"/>
      <w:lvlText w:val="%3."/>
      <w:lvlJc w:val="right"/>
      <w:pPr>
        <w:ind w:left="2160" w:hanging="180"/>
      </w:pPr>
    </w:lvl>
    <w:lvl w:ilvl="3" w:tplc="0CFEE6D4">
      <w:start w:val="1"/>
      <w:numFmt w:val="decimal"/>
      <w:lvlText w:val="%4."/>
      <w:lvlJc w:val="left"/>
      <w:pPr>
        <w:ind w:left="2880" w:hanging="360"/>
      </w:pPr>
    </w:lvl>
    <w:lvl w:ilvl="4" w:tplc="038EDC9C">
      <w:start w:val="1"/>
      <w:numFmt w:val="lowerLetter"/>
      <w:lvlText w:val="%5."/>
      <w:lvlJc w:val="left"/>
      <w:pPr>
        <w:ind w:left="3600" w:hanging="360"/>
      </w:pPr>
    </w:lvl>
    <w:lvl w:ilvl="5" w:tplc="D4F42ABC">
      <w:start w:val="1"/>
      <w:numFmt w:val="lowerRoman"/>
      <w:lvlText w:val="%6."/>
      <w:lvlJc w:val="right"/>
      <w:pPr>
        <w:ind w:left="4320" w:hanging="180"/>
      </w:pPr>
    </w:lvl>
    <w:lvl w:ilvl="6" w:tplc="C4EABA8A">
      <w:start w:val="1"/>
      <w:numFmt w:val="decimal"/>
      <w:lvlText w:val="%7."/>
      <w:lvlJc w:val="left"/>
      <w:pPr>
        <w:ind w:left="5040" w:hanging="360"/>
      </w:pPr>
    </w:lvl>
    <w:lvl w:ilvl="7" w:tplc="E6E0D9A6">
      <w:start w:val="1"/>
      <w:numFmt w:val="lowerLetter"/>
      <w:lvlText w:val="%8."/>
      <w:lvlJc w:val="left"/>
      <w:pPr>
        <w:ind w:left="5760" w:hanging="360"/>
      </w:pPr>
    </w:lvl>
    <w:lvl w:ilvl="8" w:tplc="2DB260D4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D94F50"/>
    <w:multiLevelType w:val="hybridMultilevel"/>
    <w:tmpl w:val="FFFFFFFF"/>
    <w:lvl w:ilvl="0" w:tplc="0BAC348C">
      <w:start w:val="1"/>
      <w:numFmt w:val="decimal"/>
      <w:lvlText w:val="%1."/>
      <w:lvlJc w:val="left"/>
      <w:pPr>
        <w:ind w:left="720" w:hanging="360"/>
      </w:pPr>
    </w:lvl>
    <w:lvl w:ilvl="1" w:tplc="409ABBDA">
      <w:start w:val="1"/>
      <w:numFmt w:val="lowerLetter"/>
      <w:lvlText w:val="%2."/>
      <w:lvlJc w:val="left"/>
      <w:pPr>
        <w:ind w:left="1440" w:hanging="360"/>
      </w:pPr>
    </w:lvl>
    <w:lvl w:ilvl="2" w:tplc="19C2965A">
      <w:start w:val="1"/>
      <w:numFmt w:val="lowerRoman"/>
      <w:lvlText w:val="%3."/>
      <w:lvlJc w:val="right"/>
      <w:pPr>
        <w:ind w:left="2160" w:hanging="180"/>
      </w:pPr>
    </w:lvl>
    <w:lvl w:ilvl="3" w:tplc="9E3E3A76">
      <w:start w:val="1"/>
      <w:numFmt w:val="decimal"/>
      <w:lvlText w:val="%4."/>
      <w:lvlJc w:val="left"/>
      <w:pPr>
        <w:ind w:left="2880" w:hanging="360"/>
      </w:pPr>
    </w:lvl>
    <w:lvl w:ilvl="4" w:tplc="27925E0C">
      <w:start w:val="1"/>
      <w:numFmt w:val="lowerLetter"/>
      <w:lvlText w:val="%5."/>
      <w:lvlJc w:val="left"/>
      <w:pPr>
        <w:ind w:left="3600" w:hanging="360"/>
      </w:pPr>
    </w:lvl>
    <w:lvl w:ilvl="5" w:tplc="5DA4B23A">
      <w:start w:val="1"/>
      <w:numFmt w:val="lowerRoman"/>
      <w:lvlText w:val="%6."/>
      <w:lvlJc w:val="right"/>
      <w:pPr>
        <w:ind w:left="4320" w:hanging="180"/>
      </w:pPr>
    </w:lvl>
    <w:lvl w:ilvl="6" w:tplc="D85CE62A">
      <w:start w:val="1"/>
      <w:numFmt w:val="decimal"/>
      <w:lvlText w:val="%7."/>
      <w:lvlJc w:val="left"/>
      <w:pPr>
        <w:ind w:left="5040" w:hanging="360"/>
      </w:pPr>
    </w:lvl>
    <w:lvl w:ilvl="7" w:tplc="80DC0F02">
      <w:start w:val="1"/>
      <w:numFmt w:val="lowerLetter"/>
      <w:lvlText w:val="%8."/>
      <w:lvlJc w:val="left"/>
      <w:pPr>
        <w:ind w:left="5760" w:hanging="360"/>
      </w:pPr>
    </w:lvl>
    <w:lvl w:ilvl="8" w:tplc="162A894C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4C7C9D"/>
    <w:multiLevelType w:val="hybridMultilevel"/>
    <w:tmpl w:val="C8168A24"/>
    <w:lvl w:ilvl="0" w:tplc="6C72B874">
      <w:start w:val="1"/>
      <w:numFmt w:val="upperLetter"/>
      <w:lvlText w:val="%1."/>
      <w:lvlJc w:val="left"/>
      <w:pPr>
        <w:ind w:left="1080" w:hanging="360"/>
      </w:pPr>
      <w:rPr>
        <w:rFonts w:asciiTheme="majorHAnsi" w:hAnsiTheme="majorHAnsi" w:hint="default"/>
        <w:color w:val="476166" w:themeColor="accen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4500F77"/>
    <w:multiLevelType w:val="multilevel"/>
    <w:tmpl w:val="07B87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9937C64"/>
    <w:multiLevelType w:val="multilevel"/>
    <w:tmpl w:val="DB3AE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CF5F20"/>
    <w:multiLevelType w:val="multilevel"/>
    <w:tmpl w:val="4636E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F261AE"/>
    <w:multiLevelType w:val="hybridMultilevel"/>
    <w:tmpl w:val="FFFFFFFF"/>
    <w:lvl w:ilvl="0" w:tplc="58227A06">
      <w:start w:val="1"/>
      <w:numFmt w:val="decimal"/>
      <w:lvlText w:val="%1."/>
      <w:lvlJc w:val="left"/>
      <w:pPr>
        <w:ind w:left="720" w:hanging="360"/>
      </w:pPr>
    </w:lvl>
    <w:lvl w:ilvl="1" w:tplc="DCC650FE">
      <w:start w:val="1"/>
      <w:numFmt w:val="lowerLetter"/>
      <w:lvlText w:val="%2."/>
      <w:lvlJc w:val="left"/>
      <w:pPr>
        <w:ind w:left="1440" w:hanging="360"/>
      </w:pPr>
    </w:lvl>
    <w:lvl w:ilvl="2" w:tplc="9C920080">
      <w:start w:val="1"/>
      <w:numFmt w:val="lowerRoman"/>
      <w:lvlText w:val="%3."/>
      <w:lvlJc w:val="right"/>
      <w:pPr>
        <w:ind w:left="2160" w:hanging="180"/>
      </w:pPr>
    </w:lvl>
    <w:lvl w:ilvl="3" w:tplc="9796BB70">
      <w:start w:val="1"/>
      <w:numFmt w:val="decimal"/>
      <w:lvlText w:val="%4."/>
      <w:lvlJc w:val="left"/>
      <w:pPr>
        <w:ind w:left="2880" w:hanging="360"/>
      </w:pPr>
    </w:lvl>
    <w:lvl w:ilvl="4" w:tplc="35FC8194">
      <w:start w:val="1"/>
      <w:numFmt w:val="lowerLetter"/>
      <w:lvlText w:val="%5."/>
      <w:lvlJc w:val="left"/>
      <w:pPr>
        <w:ind w:left="3600" w:hanging="360"/>
      </w:pPr>
    </w:lvl>
    <w:lvl w:ilvl="5" w:tplc="94D40EB8">
      <w:start w:val="1"/>
      <w:numFmt w:val="lowerRoman"/>
      <w:lvlText w:val="%6."/>
      <w:lvlJc w:val="right"/>
      <w:pPr>
        <w:ind w:left="4320" w:hanging="180"/>
      </w:pPr>
    </w:lvl>
    <w:lvl w:ilvl="6" w:tplc="F5FEAB56">
      <w:start w:val="1"/>
      <w:numFmt w:val="decimal"/>
      <w:lvlText w:val="%7."/>
      <w:lvlJc w:val="left"/>
      <w:pPr>
        <w:ind w:left="5040" w:hanging="360"/>
      </w:pPr>
    </w:lvl>
    <w:lvl w:ilvl="7" w:tplc="92B6B3E6">
      <w:start w:val="1"/>
      <w:numFmt w:val="lowerLetter"/>
      <w:lvlText w:val="%8."/>
      <w:lvlJc w:val="left"/>
      <w:pPr>
        <w:ind w:left="5760" w:hanging="360"/>
      </w:pPr>
    </w:lvl>
    <w:lvl w:ilvl="8" w:tplc="012C5ACC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8952B4"/>
    <w:multiLevelType w:val="hybridMultilevel"/>
    <w:tmpl w:val="44D03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B11AED"/>
    <w:multiLevelType w:val="hybridMultilevel"/>
    <w:tmpl w:val="990E4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567AF3"/>
    <w:multiLevelType w:val="hybridMultilevel"/>
    <w:tmpl w:val="F79EF176"/>
    <w:lvl w:ilvl="0" w:tplc="53DE018E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 w15:restartNumberingAfterBreak="0">
    <w:nsid w:val="7D200E80"/>
    <w:multiLevelType w:val="multilevel"/>
    <w:tmpl w:val="EAD8F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DA32D6B"/>
    <w:multiLevelType w:val="multilevel"/>
    <w:tmpl w:val="4D32F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5"/>
  </w:num>
  <w:num w:numId="4">
    <w:abstractNumId w:val="1"/>
  </w:num>
  <w:num w:numId="5">
    <w:abstractNumId w:val="17"/>
  </w:num>
  <w:num w:numId="6">
    <w:abstractNumId w:val="5"/>
  </w:num>
  <w:num w:numId="7">
    <w:abstractNumId w:val="18"/>
  </w:num>
  <w:num w:numId="8">
    <w:abstractNumId w:val="24"/>
  </w:num>
  <w:num w:numId="9">
    <w:abstractNumId w:val="16"/>
  </w:num>
  <w:num w:numId="10">
    <w:abstractNumId w:val="0"/>
  </w:num>
  <w:num w:numId="11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4"/>
  </w:num>
  <w:num w:numId="13">
    <w:abstractNumId w:val="31"/>
  </w:num>
  <w:num w:numId="14">
    <w:abstractNumId w:val="11"/>
  </w:num>
  <w:num w:numId="15">
    <w:abstractNumId w:val="25"/>
  </w:num>
  <w:num w:numId="16">
    <w:abstractNumId w:val="2"/>
  </w:num>
  <w:num w:numId="17">
    <w:abstractNumId w:val="26"/>
  </w:num>
  <w:num w:numId="18">
    <w:abstractNumId w:val="8"/>
  </w:num>
  <w:num w:numId="19">
    <w:abstractNumId w:val="23"/>
  </w:num>
  <w:num w:numId="20">
    <w:abstractNumId w:val="7"/>
  </w:num>
  <w:num w:numId="21">
    <w:abstractNumId w:val="4"/>
  </w:num>
  <w:num w:numId="22">
    <w:abstractNumId w:val="13"/>
  </w:num>
  <w:num w:numId="23">
    <w:abstractNumId w:val="34"/>
  </w:num>
  <w:num w:numId="24">
    <w:abstractNumId w:val="36"/>
  </w:num>
  <w:num w:numId="25">
    <w:abstractNumId w:val="3"/>
  </w:num>
  <w:num w:numId="26">
    <w:abstractNumId w:val="33"/>
  </w:num>
  <w:num w:numId="27">
    <w:abstractNumId w:val="22"/>
  </w:num>
  <w:num w:numId="28">
    <w:abstractNumId w:val="20"/>
  </w:num>
  <w:num w:numId="29">
    <w:abstractNumId w:val="35"/>
  </w:num>
  <w:num w:numId="30">
    <w:abstractNumId w:val="19"/>
  </w:num>
  <w:num w:numId="31">
    <w:abstractNumId w:val="21"/>
  </w:num>
  <w:num w:numId="32">
    <w:abstractNumId w:val="28"/>
  </w:num>
  <w:num w:numId="33">
    <w:abstractNumId w:val="30"/>
  </w:num>
  <w:num w:numId="34">
    <w:abstractNumId w:val="12"/>
  </w:num>
  <w:num w:numId="35">
    <w:abstractNumId w:val="29"/>
  </w:num>
  <w:num w:numId="36">
    <w:abstractNumId w:val="32"/>
  </w:num>
  <w:num w:numId="37">
    <w:abstractNumId w:val="27"/>
  </w:num>
  <w:num w:numId="3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A0sjQ3NjQ1tjSztDRS0lEKTi0uzszPAykwqwUAFGFtVCwAAAA="/>
  </w:docVars>
  <w:rsids>
    <w:rsidRoot w:val="003B0C44"/>
    <w:rsid w:val="00007FCB"/>
    <w:rsid w:val="00010301"/>
    <w:rsid w:val="00010CB0"/>
    <w:rsid w:val="00013958"/>
    <w:rsid w:val="00013C1A"/>
    <w:rsid w:val="00016DCF"/>
    <w:rsid w:val="00021925"/>
    <w:rsid w:val="00024947"/>
    <w:rsid w:val="00026802"/>
    <w:rsid w:val="00026B7F"/>
    <w:rsid w:val="00030747"/>
    <w:rsid w:val="00035F5A"/>
    <w:rsid w:val="00036014"/>
    <w:rsid w:val="000502D1"/>
    <w:rsid w:val="00060C3E"/>
    <w:rsid w:val="00067038"/>
    <w:rsid w:val="00070F4F"/>
    <w:rsid w:val="000722AF"/>
    <w:rsid w:val="000817B6"/>
    <w:rsid w:val="00081D22"/>
    <w:rsid w:val="00082903"/>
    <w:rsid w:val="000841D4"/>
    <w:rsid w:val="00085EEA"/>
    <w:rsid w:val="000867E7"/>
    <w:rsid w:val="00086FA5"/>
    <w:rsid w:val="00087026"/>
    <w:rsid w:val="000877B8"/>
    <w:rsid w:val="000957F7"/>
    <w:rsid w:val="000975AC"/>
    <w:rsid w:val="000A2895"/>
    <w:rsid w:val="000B36AD"/>
    <w:rsid w:val="000B7A9C"/>
    <w:rsid w:val="000C4429"/>
    <w:rsid w:val="000C4C80"/>
    <w:rsid w:val="000C56D9"/>
    <w:rsid w:val="000D32E8"/>
    <w:rsid w:val="000D3BE5"/>
    <w:rsid w:val="000D5CFB"/>
    <w:rsid w:val="000D7779"/>
    <w:rsid w:val="000D79A9"/>
    <w:rsid w:val="000E180F"/>
    <w:rsid w:val="000E4641"/>
    <w:rsid w:val="000E4A73"/>
    <w:rsid w:val="000E4CB0"/>
    <w:rsid w:val="000E5743"/>
    <w:rsid w:val="000E7F5B"/>
    <w:rsid w:val="000F0460"/>
    <w:rsid w:val="000F6191"/>
    <w:rsid w:val="000F671F"/>
    <w:rsid w:val="00105196"/>
    <w:rsid w:val="00105D29"/>
    <w:rsid w:val="0011335C"/>
    <w:rsid w:val="00125B9A"/>
    <w:rsid w:val="001262D3"/>
    <w:rsid w:val="001273BC"/>
    <w:rsid w:val="00130322"/>
    <w:rsid w:val="00134352"/>
    <w:rsid w:val="00137843"/>
    <w:rsid w:val="00137F10"/>
    <w:rsid w:val="0014145F"/>
    <w:rsid w:val="00146085"/>
    <w:rsid w:val="00151F66"/>
    <w:rsid w:val="0015604F"/>
    <w:rsid w:val="00157A48"/>
    <w:rsid w:val="001604E5"/>
    <w:rsid w:val="00161292"/>
    <w:rsid w:val="00166F23"/>
    <w:rsid w:val="0016768C"/>
    <w:rsid w:val="001717BA"/>
    <w:rsid w:val="00174E1A"/>
    <w:rsid w:val="00177F8D"/>
    <w:rsid w:val="00182579"/>
    <w:rsid w:val="00185F4A"/>
    <w:rsid w:val="001942AB"/>
    <w:rsid w:val="001A12E0"/>
    <w:rsid w:val="001B48D4"/>
    <w:rsid w:val="001B6429"/>
    <w:rsid w:val="001C1639"/>
    <w:rsid w:val="001C22DC"/>
    <w:rsid w:val="001C2CC1"/>
    <w:rsid w:val="001C4C96"/>
    <w:rsid w:val="001C5E1F"/>
    <w:rsid w:val="001E347D"/>
    <w:rsid w:val="001E74D8"/>
    <w:rsid w:val="001E7D0B"/>
    <w:rsid w:val="001F3B1C"/>
    <w:rsid w:val="00204F43"/>
    <w:rsid w:val="0021429B"/>
    <w:rsid w:val="002154CC"/>
    <w:rsid w:val="00216AEA"/>
    <w:rsid w:val="00224831"/>
    <w:rsid w:val="00236999"/>
    <w:rsid w:val="00237F63"/>
    <w:rsid w:val="00241800"/>
    <w:rsid w:val="00241CB4"/>
    <w:rsid w:val="00251FEC"/>
    <w:rsid w:val="00253EE0"/>
    <w:rsid w:val="00255EBC"/>
    <w:rsid w:val="00256AF9"/>
    <w:rsid w:val="0025706D"/>
    <w:rsid w:val="00261339"/>
    <w:rsid w:val="00266880"/>
    <w:rsid w:val="00271AE3"/>
    <w:rsid w:val="0027381A"/>
    <w:rsid w:val="002739E7"/>
    <w:rsid w:val="00277DDA"/>
    <w:rsid w:val="002803EF"/>
    <w:rsid w:val="002816D2"/>
    <w:rsid w:val="00281CF1"/>
    <w:rsid w:val="00282162"/>
    <w:rsid w:val="00283AE9"/>
    <w:rsid w:val="00284B85"/>
    <w:rsid w:val="002861F5"/>
    <w:rsid w:val="00286B57"/>
    <w:rsid w:val="0028791C"/>
    <w:rsid w:val="002905CD"/>
    <w:rsid w:val="002922E8"/>
    <w:rsid w:val="00293635"/>
    <w:rsid w:val="002A048E"/>
    <w:rsid w:val="002A3C42"/>
    <w:rsid w:val="002A61D0"/>
    <w:rsid w:val="002B328B"/>
    <w:rsid w:val="002B4890"/>
    <w:rsid w:val="002B4F72"/>
    <w:rsid w:val="002B6535"/>
    <w:rsid w:val="002B76CA"/>
    <w:rsid w:val="002C14BF"/>
    <w:rsid w:val="002C4D5D"/>
    <w:rsid w:val="002D2200"/>
    <w:rsid w:val="002D587E"/>
    <w:rsid w:val="002E4B90"/>
    <w:rsid w:val="002F20F1"/>
    <w:rsid w:val="002F422C"/>
    <w:rsid w:val="00301C1D"/>
    <w:rsid w:val="00310229"/>
    <w:rsid w:val="0031525A"/>
    <w:rsid w:val="003214B3"/>
    <w:rsid w:val="00324B6F"/>
    <w:rsid w:val="0032557B"/>
    <w:rsid w:val="00330F09"/>
    <w:rsid w:val="0033240A"/>
    <w:rsid w:val="0033357B"/>
    <w:rsid w:val="00335065"/>
    <w:rsid w:val="003403AB"/>
    <w:rsid w:val="003456B7"/>
    <w:rsid w:val="003464AF"/>
    <w:rsid w:val="003478E3"/>
    <w:rsid w:val="00351445"/>
    <w:rsid w:val="003518D2"/>
    <w:rsid w:val="003556BA"/>
    <w:rsid w:val="00357BBC"/>
    <w:rsid w:val="0036386F"/>
    <w:rsid w:val="0036484F"/>
    <w:rsid w:val="00373497"/>
    <w:rsid w:val="00373F67"/>
    <w:rsid w:val="00374D09"/>
    <w:rsid w:val="003834B8"/>
    <w:rsid w:val="003839A5"/>
    <w:rsid w:val="00385178"/>
    <w:rsid w:val="00385DC2"/>
    <w:rsid w:val="00396EFE"/>
    <w:rsid w:val="003A0AEF"/>
    <w:rsid w:val="003A1769"/>
    <w:rsid w:val="003A3256"/>
    <w:rsid w:val="003A3D61"/>
    <w:rsid w:val="003A4CC9"/>
    <w:rsid w:val="003B0C44"/>
    <w:rsid w:val="003B4DA3"/>
    <w:rsid w:val="003B6764"/>
    <w:rsid w:val="003D1D8F"/>
    <w:rsid w:val="003E1EA3"/>
    <w:rsid w:val="003E281B"/>
    <w:rsid w:val="003E3B7F"/>
    <w:rsid w:val="003F0171"/>
    <w:rsid w:val="003F35A7"/>
    <w:rsid w:val="003F414B"/>
    <w:rsid w:val="003F4A7F"/>
    <w:rsid w:val="003F6143"/>
    <w:rsid w:val="0040564B"/>
    <w:rsid w:val="0041342D"/>
    <w:rsid w:val="0042121E"/>
    <w:rsid w:val="00435BAE"/>
    <w:rsid w:val="00436E47"/>
    <w:rsid w:val="00441FA3"/>
    <w:rsid w:val="00442391"/>
    <w:rsid w:val="0044296E"/>
    <w:rsid w:val="00442BEF"/>
    <w:rsid w:val="00443903"/>
    <w:rsid w:val="00444089"/>
    <w:rsid w:val="004463C3"/>
    <w:rsid w:val="00452EBC"/>
    <w:rsid w:val="00453E63"/>
    <w:rsid w:val="004556DC"/>
    <w:rsid w:val="00462A0A"/>
    <w:rsid w:val="004638B1"/>
    <w:rsid w:val="00470E18"/>
    <w:rsid w:val="0048120C"/>
    <w:rsid w:val="0048329F"/>
    <w:rsid w:val="00483DC9"/>
    <w:rsid w:val="00483FEE"/>
    <w:rsid w:val="0048543E"/>
    <w:rsid w:val="004879B9"/>
    <w:rsid w:val="004909D9"/>
    <w:rsid w:val="004919D3"/>
    <w:rsid w:val="0049252E"/>
    <w:rsid w:val="004A2C2A"/>
    <w:rsid w:val="004A3C00"/>
    <w:rsid w:val="004A6A15"/>
    <w:rsid w:val="004A7B6D"/>
    <w:rsid w:val="004B288A"/>
    <w:rsid w:val="004B559C"/>
    <w:rsid w:val="004C44BD"/>
    <w:rsid w:val="004C63C6"/>
    <w:rsid w:val="004D06BB"/>
    <w:rsid w:val="004D4974"/>
    <w:rsid w:val="004D781A"/>
    <w:rsid w:val="004E2D0A"/>
    <w:rsid w:val="004E30FB"/>
    <w:rsid w:val="004E423C"/>
    <w:rsid w:val="004E57D7"/>
    <w:rsid w:val="004E7169"/>
    <w:rsid w:val="004F098B"/>
    <w:rsid w:val="004F1123"/>
    <w:rsid w:val="004F5637"/>
    <w:rsid w:val="004F7DA4"/>
    <w:rsid w:val="00500979"/>
    <w:rsid w:val="00501C55"/>
    <w:rsid w:val="00504C16"/>
    <w:rsid w:val="00507BA5"/>
    <w:rsid w:val="00511868"/>
    <w:rsid w:val="00512C05"/>
    <w:rsid w:val="0051541E"/>
    <w:rsid w:val="00521481"/>
    <w:rsid w:val="00521A77"/>
    <w:rsid w:val="0052316E"/>
    <w:rsid w:val="005231D8"/>
    <w:rsid w:val="00523948"/>
    <w:rsid w:val="00523B06"/>
    <w:rsid w:val="005244A9"/>
    <w:rsid w:val="00527EF6"/>
    <w:rsid w:val="00531220"/>
    <w:rsid w:val="0053125D"/>
    <w:rsid w:val="00534633"/>
    <w:rsid w:val="005349C8"/>
    <w:rsid w:val="00535245"/>
    <w:rsid w:val="005424A1"/>
    <w:rsid w:val="005561C1"/>
    <w:rsid w:val="00560694"/>
    <w:rsid w:val="005926B5"/>
    <w:rsid w:val="00592ECD"/>
    <w:rsid w:val="005A3025"/>
    <w:rsid w:val="005A376C"/>
    <w:rsid w:val="005A3FE7"/>
    <w:rsid w:val="005A4D74"/>
    <w:rsid w:val="005A67A8"/>
    <w:rsid w:val="005B097E"/>
    <w:rsid w:val="005B6ED5"/>
    <w:rsid w:val="005C174E"/>
    <w:rsid w:val="005C2708"/>
    <w:rsid w:val="005C3FAA"/>
    <w:rsid w:val="005D1032"/>
    <w:rsid w:val="005D2A5B"/>
    <w:rsid w:val="005E6466"/>
    <w:rsid w:val="005F725C"/>
    <w:rsid w:val="006017AF"/>
    <w:rsid w:val="00603256"/>
    <w:rsid w:val="00614B87"/>
    <w:rsid w:val="00616C80"/>
    <w:rsid w:val="00622912"/>
    <w:rsid w:val="0062441D"/>
    <w:rsid w:val="00625724"/>
    <w:rsid w:val="00626235"/>
    <w:rsid w:val="00627BCE"/>
    <w:rsid w:val="00633C9E"/>
    <w:rsid w:val="006366D2"/>
    <w:rsid w:val="00637080"/>
    <w:rsid w:val="00641A2B"/>
    <w:rsid w:val="00641A4D"/>
    <w:rsid w:val="006426DF"/>
    <w:rsid w:val="00647BFD"/>
    <w:rsid w:val="006616F8"/>
    <w:rsid w:val="006632C8"/>
    <w:rsid w:val="00665110"/>
    <w:rsid w:val="00667471"/>
    <w:rsid w:val="006709F1"/>
    <w:rsid w:val="0067415D"/>
    <w:rsid w:val="00675214"/>
    <w:rsid w:val="00675B25"/>
    <w:rsid w:val="00677F89"/>
    <w:rsid w:val="00681121"/>
    <w:rsid w:val="00683813"/>
    <w:rsid w:val="0068683D"/>
    <w:rsid w:val="00687AED"/>
    <w:rsid w:val="00687C75"/>
    <w:rsid w:val="00690CEF"/>
    <w:rsid w:val="00692EB3"/>
    <w:rsid w:val="006969F8"/>
    <w:rsid w:val="006A05E1"/>
    <w:rsid w:val="006A1CAB"/>
    <w:rsid w:val="006A2583"/>
    <w:rsid w:val="006A7EB5"/>
    <w:rsid w:val="006B0C8B"/>
    <w:rsid w:val="006B5D96"/>
    <w:rsid w:val="006C57A6"/>
    <w:rsid w:val="006C60E6"/>
    <w:rsid w:val="006D2461"/>
    <w:rsid w:val="006D4EFE"/>
    <w:rsid w:val="006E0780"/>
    <w:rsid w:val="006E0C16"/>
    <w:rsid w:val="006E1BD6"/>
    <w:rsid w:val="006E6CB8"/>
    <w:rsid w:val="0070086B"/>
    <w:rsid w:val="00715DE0"/>
    <w:rsid w:val="00716641"/>
    <w:rsid w:val="00721E1C"/>
    <w:rsid w:val="00722A99"/>
    <w:rsid w:val="00726C4F"/>
    <w:rsid w:val="00732BAD"/>
    <w:rsid w:val="00733403"/>
    <w:rsid w:val="00734553"/>
    <w:rsid w:val="007371A0"/>
    <w:rsid w:val="00742383"/>
    <w:rsid w:val="00746387"/>
    <w:rsid w:val="00746CC5"/>
    <w:rsid w:val="00752016"/>
    <w:rsid w:val="007547B6"/>
    <w:rsid w:val="00760823"/>
    <w:rsid w:val="00762D38"/>
    <w:rsid w:val="00764338"/>
    <w:rsid w:val="00764F0A"/>
    <w:rsid w:val="00765793"/>
    <w:rsid w:val="00793488"/>
    <w:rsid w:val="007947E4"/>
    <w:rsid w:val="00794F2D"/>
    <w:rsid w:val="0079619A"/>
    <w:rsid w:val="007A0EB5"/>
    <w:rsid w:val="007A1D13"/>
    <w:rsid w:val="007A388E"/>
    <w:rsid w:val="007A725C"/>
    <w:rsid w:val="007B099B"/>
    <w:rsid w:val="007B45ED"/>
    <w:rsid w:val="007B4F1E"/>
    <w:rsid w:val="007B758D"/>
    <w:rsid w:val="007C0276"/>
    <w:rsid w:val="007C3A9F"/>
    <w:rsid w:val="007D0716"/>
    <w:rsid w:val="007D083E"/>
    <w:rsid w:val="007D1937"/>
    <w:rsid w:val="007D21E4"/>
    <w:rsid w:val="007E3648"/>
    <w:rsid w:val="007E6EF2"/>
    <w:rsid w:val="007E726B"/>
    <w:rsid w:val="007F79F0"/>
    <w:rsid w:val="0081177B"/>
    <w:rsid w:val="0081565E"/>
    <w:rsid w:val="00820C7B"/>
    <w:rsid w:val="0082124E"/>
    <w:rsid w:val="0082329D"/>
    <w:rsid w:val="00826B90"/>
    <w:rsid w:val="00826EB8"/>
    <w:rsid w:val="008304F7"/>
    <w:rsid w:val="00832522"/>
    <w:rsid w:val="008346E1"/>
    <w:rsid w:val="0083555D"/>
    <w:rsid w:val="008355F1"/>
    <w:rsid w:val="00837914"/>
    <w:rsid w:val="00840CEB"/>
    <w:rsid w:val="00844594"/>
    <w:rsid w:val="008455F6"/>
    <w:rsid w:val="00851049"/>
    <w:rsid w:val="00852505"/>
    <w:rsid w:val="00854B64"/>
    <w:rsid w:val="00863583"/>
    <w:rsid w:val="008713C4"/>
    <w:rsid w:val="00874FE7"/>
    <w:rsid w:val="008764E1"/>
    <w:rsid w:val="00876809"/>
    <w:rsid w:val="0088035C"/>
    <w:rsid w:val="008816BD"/>
    <w:rsid w:val="00882B09"/>
    <w:rsid w:val="00885B35"/>
    <w:rsid w:val="00886C2C"/>
    <w:rsid w:val="00887742"/>
    <w:rsid w:val="008908E3"/>
    <w:rsid w:val="0089351C"/>
    <w:rsid w:val="008937A5"/>
    <w:rsid w:val="008A2627"/>
    <w:rsid w:val="008A39BD"/>
    <w:rsid w:val="008A5BC4"/>
    <w:rsid w:val="008A7E91"/>
    <w:rsid w:val="008B72D2"/>
    <w:rsid w:val="008C01BE"/>
    <w:rsid w:val="008C156C"/>
    <w:rsid w:val="008C2241"/>
    <w:rsid w:val="008C2B74"/>
    <w:rsid w:val="008C2F05"/>
    <w:rsid w:val="008C6D9B"/>
    <w:rsid w:val="008D459B"/>
    <w:rsid w:val="008D602C"/>
    <w:rsid w:val="008E0A82"/>
    <w:rsid w:val="008E1344"/>
    <w:rsid w:val="008E38AC"/>
    <w:rsid w:val="008E7F1C"/>
    <w:rsid w:val="008F091C"/>
    <w:rsid w:val="008F23AF"/>
    <w:rsid w:val="008F6528"/>
    <w:rsid w:val="008F76F2"/>
    <w:rsid w:val="008F7B1A"/>
    <w:rsid w:val="008F7E8C"/>
    <w:rsid w:val="00901EA8"/>
    <w:rsid w:val="009022EF"/>
    <w:rsid w:val="00904AD3"/>
    <w:rsid w:val="00905611"/>
    <w:rsid w:val="00911380"/>
    <w:rsid w:val="00930588"/>
    <w:rsid w:val="0093161A"/>
    <w:rsid w:val="0093307A"/>
    <w:rsid w:val="0094163B"/>
    <w:rsid w:val="0094244A"/>
    <w:rsid w:val="00943C30"/>
    <w:rsid w:val="00945241"/>
    <w:rsid w:val="00947779"/>
    <w:rsid w:val="00947EDD"/>
    <w:rsid w:val="00952F7D"/>
    <w:rsid w:val="0095496A"/>
    <w:rsid w:val="009567A3"/>
    <w:rsid w:val="009637FC"/>
    <w:rsid w:val="009640A9"/>
    <w:rsid w:val="0097574D"/>
    <w:rsid w:val="009776D2"/>
    <w:rsid w:val="0098230D"/>
    <w:rsid w:val="00982D2E"/>
    <w:rsid w:val="00991901"/>
    <w:rsid w:val="009938C5"/>
    <w:rsid w:val="009A38BA"/>
    <w:rsid w:val="009A4680"/>
    <w:rsid w:val="009A62D1"/>
    <w:rsid w:val="009B2B06"/>
    <w:rsid w:val="009C2917"/>
    <w:rsid w:val="009C66C8"/>
    <w:rsid w:val="009C757F"/>
    <w:rsid w:val="009C7A18"/>
    <w:rsid w:val="009D1945"/>
    <w:rsid w:val="009D7E18"/>
    <w:rsid w:val="009E4924"/>
    <w:rsid w:val="009F0964"/>
    <w:rsid w:val="009F1266"/>
    <w:rsid w:val="009F360B"/>
    <w:rsid w:val="00A0078A"/>
    <w:rsid w:val="00A066E5"/>
    <w:rsid w:val="00A06FA9"/>
    <w:rsid w:val="00A11637"/>
    <w:rsid w:val="00A12681"/>
    <w:rsid w:val="00A12A43"/>
    <w:rsid w:val="00A15EA4"/>
    <w:rsid w:val="00A3039D"/>
    <w:rsid w:val="00A32355"/>
    <w:rsid w:val="00A32F13"/>
    <w:rsid w:val="00A32F7A"/>
    <w:rsid w:val="00A339F4"/>
    <w:rsid w:val="00A40C29"/>
    <w:rsid w:val="00A42FCE"/>
    <w:rsid w:val="00A45B14"/>
    <w:rsid w:val="00A4666D"/>
    <w:rsid w:val="00A506D2"/>
    <w:rsid w:val="00A52197"/>
    <w:rsid w:val="00A618D5"/>
    <w:rsid w:val="00A73301"/>
    <w:rsid w:val="00A772E8"/>
    <w:rsid w:val="00A77F45"/>
    <w:rsid w:val="00A834A4"/>
    <w:rsid w:val="00A84DF6"/>
    <w:rsid w:val="00A908DC"/>
    <w:rsid w:val="00A95782"/>
    <w:rsid w:val="00A97F79"/>
    <w:rsid w:val="00AB1610"/>
    <w:rsid w:val="00AB34A8"/>
    <w:rsid w:val="00AC09C3"/>
    <w:rsid w:val="00AC13D0"/>
    <w:rsid w:val="00AC39D9"/>
    <w:rsid w:val="00AD61D5"/>
    <w:rsid w:val="00AE051A"/>
    <w:rsid w:val="00AE2DFB"/>
    <w:rsid w:val="00AE4EE5"/>
    <w:rsid w:val="00AE72E2"/>
    <w:rsid w:val="00AF1090"/>
    <w:rsid w:val="00AF1C57"/>
    <w:rsid w:val="00AF459C"/>
    <w:rsid w:val="00AF5820"/>
    <w:rsid w:val="00B049D0"/>
    <w:rsid w:val="00B25052"/>
    <w:rsid w:val="00B324A2"/>
    <w:rsid w:val="00B411E3"/>
    <w:rsid w:val="00B42892"/>
    <w:rsid w:val="00B43E11"/>
    <w:rsid w:val="00B44D7B"/>
    <w:rsid w:val="00B45B64"/>
    <w:rsid w:val="00B45D5F"/>
    <w:rsid w:val="00B47537"/>
    <w:rsid w:val="00B521CB"/>
    <w:rsid w:val="00B555BB"/>
    <w:rsid w:val="00B577EE"/>
    <w:rsid w:val="00B62132"/>
    <w:rsid w:val="00B649FA"/>
    <w:rsid w:val="00B71F0B"/>
    <w:rsid w:val="00B72AB9"/>
    <w:rsid w:val="00B73816"/>
    <w:rsid w:val="00B74AC6"/>
    <w:rsid w:val="00B74F7F"/>
    <w:rsid w:val="00B76484"/>
    <w:rsid w:val="00B85B32"/>
    <w:rsid w:val="00B875E7"/>
    <w:rsid w:val="00B9045D"/>
    <w:rsid w:val="00B90DBF"/>
    <w:rsid w:val="00B939FC"/>
    <w:rsid w:val="00B95A34"/>
    <w:rsid w:val="00B96410"/>
    <w:rsid w:val="00BA09B9"/>
    <w:rsid w:val="00BA30F9"/>
    <w:rsid w:val="00BB57A7"/>
    <w:rsid w:val="00BC23FB"/>
    <w:rsid w:val="00BC41FD"/>
    <w:rsid w:val="00BE2AFB"/>
    <w:rsid w:val="00BE4331"/>
    <w:rsid w:val="00BF4173"/>
    <w:rsid w:val="00C008AB"/>
    <w:rsid w:val="00C01F6D"/>
    <w:rsid w:val="00C0378D"/>
    <w:rsid w:val="00C067FA"/>
    <w:rsid w:val="00C12F22"/>
    <w:rsid w:val="00C152F3"/>
    <w:rsid w:val="00C15BC8"/>
    <w:rsid w:val="00C235FD"/>
    <w:rsid w:val="00C24254"/>
    <w:rsid w:val="00C24D4B"/>
    <w:rsid w:val="00C279F0"/>
    <w:rsid w:val="00C30E4D"/>
    <w:rsid w:val="00C313F7"/>
    <w:rsid w:val="00C32032"/>
    <w:rsid w:val="00C3453A"/>
    <w:rsid w:val="00C36BAA"/>
    <w:rsid w:val="00C4082F"/>
    <w:rsid w:val="00C4151F"/>
    <w:rsid w:val="00C50184"/>
    <w:rsid w:val="00C5068C"/>
    <w:rsid w:val="00C520D9"/>
    <w:rsid w:val="00C53641"/>
    <w:rsid w:val="00C53CC7"/>
    <w:rsid w:val="00C5400E"/>
    <w:rsid w:val="00C55DB2"/>
    <w:rsid w:val="00C60DDC"/>
    <w:rsid w:val="00C633B5"/>
    <w:rsid w:val="00C640CD"/>
    <w:rsid w:val="00C659B9"/>
    <w:rsid w:val="00C66621"/>
    <w:rsid w:val="00C719F4"/>
    <w:rsid w:val="00C755AB"/>
    <w:rsid w:val="00C7776A"/>
    <w:rsid w:val="00C8067B"/>
    <w:rsid w:val="00C80A3F"/>
    <w:rsid w:val="00C81C2D"/>
    <w:rsid w:val="00C85460"/>
    <w:rsid w:val="00C949E6"/>
    <w:rsid w:val="00CA36C8"/>
    <w:rsid w:val="00CA6A55"/>
    <w:rsid w:val="00CC2440"/>
    <w:rsid w:val="00CC2533"/>
    <w:rsid w:val="00CC2C54"/>
    <w:rsid w:val="00CC7D29"/>
    <w:rsid w:val="00CD0348"/>
    <w:rsid w:val="00CD46C5"/>
    <w:rsid w:val="00CE1F53"/>
    <w:rsid w:val="00CE24F2"/>
    <w:rsid w:val="00CE462D"/>
    <w:rsid w:val="00CE5E05"/>
    <w:rsid w:val="00CE6C62"/>
    <w:rsid w:val="00CF0DF8"/>
    <w:rsid w:val="00CF3A5C"/>
    <w:rsid w:val="00CF3FF2"/>
    <w:rsid w:val="00CF51F8"/>
    <w:rsid w:val="00CF675F"/>
    <w:rsid w:val="00D02555"/>
    <w:rsid w:val="00D02F90"/>
    <w:rsid w:val="00D03BAC"/>
    <w:rsid w:val="00D04977"/>
    <w:rsid w:val="00D0498B"/>
    <w:rsid w:val="00D06F32"/>
    <w:rsid w:val="00D15E42"/>
    <w:rsid w:val="00D22226"/>
    <w:rsid w:val="00D24FA8"/>
    <w:rsid w:val="00D2680A"/>
    <w:rsid w:val="00D31882"/>
    <w:rsid w:val="00D32E64"/>
    <w:rsid w:val="00D42C06"/>
    <w:rsid w:val="00D43125"/>
    <w:rsid w:val="00D54B1B"/>
    <w:rsid w:val="00D550CE"/>
    <w:rsid w:val="00D55196"/>
    <w:rsid w:val="00D556C8"/>
    <w:rsid w:val="00D57116"/>
    <w:rsid w:val="00D571AC"/>
    <w:rsid w:val="00D57CA2"/>
    <w:rsid w:val="00D601A5"/>
    <w:rsid w:val="00D61173"/>
    <w:rsid w:val="00D66A3A"/>
    <w:rsid w:val="00D670D4"/>
    <w:rsid w:val="00D70651"/>
    <w:rsid w:val="00D709A3"/>
    <w:rsid w:val="00D77F69"/>
    <w:rsid w:val="00D91575"/>
    <w:rsid w:val="00DA4CD9"/>
    <w:rsid w:val="00DA6BC2"/>
    <w:rsid w:val="00DB3094"/>
    <w:rsid w:val="00DB35D8"/>
    <w:rsid w:val="00DB3804"/>
    <w:rsid w:val="00DB6978"/>
    <w:rsid w:val="00DC645B"/>
    <w:rsid w:val="00DD1CD8"/>
    <w:rsid w:val="00DD25A2"/>
    <w:rsid w:val="00DD5EAE"/>
    <w:rsid w:val="00DD64C2"/>
    <w:rsid w:val="00DD6E71"/>
    <w:rsid w:val="00DE0738"/>
    <w:rsid w:val="00DE1268"/>
    <w:rsid w:val="00DE5D82"/>
    <w:rsid w:val="00DF198B"/>
    <w:rsid w:val="00DF58A3"/>
    <w:rsid w:val="00DF5A9B"/>
    <w:rsid w:val="00DF64AA"/>
    <w:rsid w:val="00E136EF"/>
    <w:rsid w:val="00E17C6A"/>
    <w:rsid w:val="00E2081A"/>
    <w:rsid w:val="00E2132F"/>
    <w:rsid w:val="00E25AC5"/>
    <w:rsid w:val="00E319EA"/>
    <w:rsid w:val="00E32E49"/>
    <w:rsid w:val="00E35BC1"/>
    <w:rsid w:val="00E41D11"/>
    <w:rsid w:val="00E42CB9"/>
    <w:rsid w:val="00E42CDF"/>
    <w:rsid w:val="00E52106"/>
    <w:rsid w:val="00E575D6"/>
    <w:rsid w:val="00E60CEF"/>
    <w:rsid w:val="00E72B1E"/>
    <w:rsid w:val="00E74449"/>
    <w:rsid w:val="00E74B29"/>
    <w:rsid w:val="00E77577"/>
    <w:rsid w:val="00E85548"/>
    <w:rsid w:val="00E86AC1"/>
    <w:rsid w:val="00E944D5"/>
    <w:rsid w:val="00EA1790"/>
    <w:rsid w:val="00EA4916"/>
    <w:rsid w:val="00EB2848"/>
    <w:rsid w:val="00EB5139"/>
    <w:rsid w:val="00EC4841"/>
    <w:rsid w:val="00EC718D"/>
    <w:rsid w:val="00ED5B0C"/>
    <w:rsid w:val="00ED6BF5"/>
    <w:rsid w:val="00EE1499"/>
    <w:rsid w:val="00EE3A14"/>
    <w:rsid w:val="00EE587E"/>
    <w:rsid w:val="00EE7768"/>
    <w:rsid w:val="00EF4016"/>
    <w:rsid w:val="00EF461D"/>
    <w:rsid w:val="00EF601D"/>
    <w:rsid w:val="00F00AB7"/>
    <w:rsid w:val="00F01B19"/>
    <w:rsid w:val="00F02738"/>
    <w:rsid w:val="00F06A86"/>
    <w:rsid w:val="00F11753"/>
    <w:rsid w:val="00F11A70"/>
    <w:rsid w:val="00F16EFE"/>
    <w:rsid w:val="00F17072"/>
    <w:rsid w:val="00F20EBA"/>
    <w:rsid w:val="00F273E6"/>
    <w:rsid w:val="00F27D28"/>
    <w:rsid w:val="00F3691C"/>
    <w:rsid w:val="00F4062F"/>
    <w:rsid w:val="00F40AB9"/>
    <w:rsid w:val="00F424AA"/>
    <w:rsid w:val="00F42A95"/>
    <w:rsid w:val="00F46139"/>
    <w:rsid w:val="00F477D6"/>
    <w:rsid w:val="00F500D4"/>
    <w:rsid w:val="00F5027E"/>
    <w:rsid w:val="00F50791"/>
    <w:rsid w:val="00F52815"/>
    <w:rsid w:val="00F541FA"/>
    <w:rsid w:val="00F55A2A"/>
    <w:rsid w:val="00F561F5"/>
    <w:rsid w:val="00F60F21"/>
    <w:rsid w:val="00F610AD"/>
    <w:rsid w:val="00F6183B"/>
    <w:rsid w:val="00F633AA"/>
    <w:rsid w:val="00F67F18"/>
    <w:rsid w:val="00F71A84"/>
    <w:rsid w:val="00F7282B"/>
    <w:rsid w:val="00F72A9F"/>
    <w:rsid w:val="00F74D78"/>
    <w:rsid w:val="00F81FDB"/>
    <w:rsid w:val="00FA0664"/>
    <w:rsid w:val="00FA2E69"/>
    <w:rsid w:val="00FA3279"/>
    <w:rsid w:val="00FA4193"/>
    <w:rsid w:val="00FA7061"/>
    <w:rsid w:val="00FB2F1A"/>
    <w:rsid w:val="00FB35B9"/>
    <w:rsid w:val="00FB38E5"/>
    <w:rsid w:val="00FB4F31"/>
    <w:rsid w:val="00FB5486"/>
    <w:rsid w:val="00FB65B7"/>
    <w:rsid w:val="00FC1C85"/>
    <w:rsid w:val="00FC3234"/>
    <w:rsid w:val="00FC3705"/>
    <w:rsid w:val="00FC635B"/>
    <w:rsid w:val="00FC6EF2"/>
    <w:rsid w:val="00FF03DC"/>
    <w:rsid w:val="00FF2A1E"/>
    <w:rsid w:val="00FF6273"/>
    <w:rsid w:val="00FF79F2"/>
    <w:rsid w:val="00FF7D5B"/>
    <w:rsid w:val="0160B2D8"/>
    <w:rsid w:val="019002A7"/>
    <w:rsid w:val="01DD565B"/>
    <w:rsid w:val="0300329D"/>
    <w:rsid w:val="03143F3D"/>
    <w:rsid w:val="03A3244E"/>
    <w:rsid w:val="0443C65C"/>
    <w:rsid w:val="0478BE3C"/>
    <w:rsid w:val="048118E3"/>
    <w:rsid w:val="04A810FC"/>
    <w:rsid w:val="04D82463"/>
    <w:rsid w:val="057481C7"/>
    <w:rsid w:val="059B68B2"/>
    <w:rsid w:val="05A49BDF"/>
    <w:rsid w:val="060A382F"/>
    <w:rsid w:val="060F3A42"/>
    <w:rsid w:val="0650D7A4"/>
    <w:rsid w:val="06AD36A8"/>
    <w:rsid w:val="072B4106"/>
    <w:rsid w:val="0742C925"/>
    <w:rsid w:val="08C8CE66"/>
    <w:rsid w:val="0917E544"/>
    <w:rsid w:val="09A6FD26"/>
    <w:rsid w:val="09F8F8A0"/>
    <w:rsid w:val="0BFF0617"/>
    <w:rsid w:val="0C3AFCC3"/>
    <w:rsid w:val="0D7169F2"/>
    <w:rsid w:val="0E3B610F"/>
    <w:rsid w:val="0F022680"/>
    <w:rsid w:val="0F592D27"/>
    <w:rsid w:val="0FEB0790"/>
    <w:rsid w:val="10EA75B4"/>
    <w:rsid w:val="117865B6"/>
    <w:rsid w:val="11E0ABB7"/>
    <w:rsid w:val="12321B02"/>
    <w:rsid w:val="13DE9678"/>
    <w:rsid w:val="14B0203E"/>
    <w:rsid w:val="14F77C85"/>
    <w:rsid w:val="150BA529"/>
    <w:rsid w:val="150E020E"/>
    <w:rsid w:val="1528C89A"/>
    <w:rsid w:val="1598172A"/>
    <w:rsid w:val="165F4142"/>
    <w:rsid w:val="16780F90"/>
    <w:rsid w:val="16AB5B6E"/>
    <w:rsid w:val="16E6128A"/>
    <w:rsid w:val="1776DAA9"/>
    <w:rsid w:val="1809254C"/>
    <w:rsid w:val="183F3593"/>
    <w:rsid w:val="18ABA314"/>
    <w:rsid w:val="193FA88C"/>
    <w:rsid w:val="19551CDB"/>
    <w:rsid w:val="19ECF724"/>
    <w:rsid w:val="1A766A30"/>
    <w:rsid w:val="1A834EE9"/>
    <w:rsid w:val="1A85DE9F"/>
    <w:rsid w:val="1A9C4F0D"/>
    <w:rsid w:val="1ADD3D83"/>
    <w:rsid w:val="1B5500D5"/>
    <w:rsid w:val="1B69FA52"/>
    <w:rsid w:val="1B8F2079"/>
    <w:rsid w:val="1BAF6C13"/>
    <w:rsid w:val="1C674AFD"/>
    <w:rsid w:val="1C8F8024"/>
    <w:rsid w:val="1CD3A232"/>
    <w:rsid w:val="1D10D4F7"/>
    <w:rsid w:val="1DDF5961"/>
    <w:rsid w:val="1F3988BC"/>
    <w:rsid w:val="1F542AA2"/>
    <w:rsid w:val="1F8ABC1E"/>
    <w:rsid w:val="1FB1CF13"/>
    <w:rsid w:val="1FCD7AD5"/>
    <w:rsid w:val="2048EF68"/>
    <w:rsid w:val="2094143C"/>
    <w:rsid w:val="20D5E5E0"/>
    <w:rsid w:val="21A91726"/>
    <w:rsid w:val="22F73AD2"/>
    <w:rsid w:val="22FD60E2"/>
    <w:rsid w:val="2346F5F0"/>
    <w:rsid w:val="23B1EE62"/>
    <w:rsid w:val="257F8333"/>
    <w:rsid w:val="25813D72"/>
    <w:rsid w:val="25973DA6"/>
    <w:rsid w:val="25DB75DF"/>
    <w:rsid w:val="260D5AA4"/>
    <w:rsid w:val="26194991"/>
    <w:rsid w:val="265E67BE"/>
    <w:rsid w:val="26EFC0DA"/>
    <w:rsid w:val="2754F935"/>
    <w:rsid w:val="2767EDBC"/>
    <w:rsid w:val="2A1081EF"/>
    <w:rsid w:val="2AC14631"/>
    <w:rsid w:val="2D234390"/>
    <w:rsid w:val="2DC315F7"/>
    <w:rsid w:val="2ED40961"/>
    <w:rsid w:val="2F1759C0"/>
    <w:rsid w:val="2FD35454"/>
    <w:rsid w:val="30CB1356"/>
    <w:rsid w:val="31D01BB8"/>
    <w:rsid w:val="32A65598"/>
    <w:rsid w:val="3324205E"/>
    <w:rsid w:val="339FC892"/>
    <w:rsid w:val="33A1FA7E"/>
    <w:rsid w:val="33DF5357"/>
    <w:rsid w:val="33F483C9"/>
    <w:rsid w:val="3435A960"/>
    <w:rsid w:val="34C7F651"/>
    <w:rsid w:val="354A0999"/>
    <w:rsid w:val="355900AA"/>
    <w:rsid w:val="35FB4204"/>
    <w:rsid w:val="366AD895"/>
    <w:rsid w:val="36C8DB3B"/>
    <w:rsid w:val="37A782F3"/>
    <w:rsid w:val="390ECDEE"/>
    <w:rsid w:val="39452738"/>
    <w:rsid w:val="3A1A577D"/>
    <w:rsid w:val="3B8E555B"/>
    <w:rsid w:val="3CDBE055"/>
    <w:rsid w:val="3CE9C159"/>
    <w:rsid w:val="3DC9171A"/>
    <w:rsid w:val="3E404731"/>
    <w:rsid w:val="3EC85D9A"/>
    <w:rsid w:val="3F14EC8C"/>
    <w:rsid w:val="3F899EF8"/>
    <w:rsid w:val="40C1E8A0"/>
    <w:rsid w:val="40F79CF6"/>
    <w:rsid w:val="4199B617"/>
    <w:rsid w:val="41EBF666"/>
    <w:rsid w:val="41F7AD2A"/>
    <w:rsid w:val="42692397"/>
    <w:rsid w:val="42E9EB57"/>
    <w:rsid w:val="4354E05F"/>
    <w:rsid w:val="43F923C0"/>
    <w:rsid w:val="446276F6"/>
    <w:rsid w:val="447AD59C"/>
    <w:rsid w:val="44DD8855"/>
    <w:rsid w:val="45E076D5"/>
    <w:rsid w:val="463F5F6F"/>
    <w:rsid w:val="464082DA"/>
    <w:rsid w:val="46A15291"/>
    <w:rsid w:val="478E56EE"/>
    <w:rsid w:val="4805E59D"/>
    <w:rsid w:val="48133B7A"/>
    <w:rsid w:val="48EB7F2F"/>
    <w:rsid w:val="496FE887"/>
    <w:rsid w:val="498BB5CA"/>
    <w:rsid w:val="4A1827CB"/>
    <w:rsid w:val="4A60F38B"/>
    <w:rsid w:val="4ABDE3E7"/>
    <w:rsid w:val="4AE58399"/>
    <w:rsid w:val="4B8FB5B6"/>
    <w:rsid w:val="4C990FFE"/>
    <w:rsid w:val="4D6CECF9"/>
    <w:rsid w:val="4D9A81F3"/>
    <w:rsid w:val="4E04199F"/>
    <w:rsid w:val="4E4F741A"/>
    <w:rsid w:val="4F42F9A4"/>
    <w:rsid w:val="50B27A26"/>
    <w:rsid w:val="519B123A"/>
    <w:rsid w:val="519C892B"/>
    <w:rsid w:val="51CD0CA5"/>
    <w:rsid w:val="51FE98F3"/>
    <w:rsid w:val="520CBEAA"/>
    <w:rsid w:val="52D98D98"/>
    <w:rsid w:val="5319C9C2"/>
    <w:rsid w:val="5319EADD"/>
    <w:rsid w:val="544244EC"/>
    <w:rsid w:val="5463B3E3"/>
    <w:rsid w:val="5540E8C7"/>
    <w:rsid w:val="559F6EDD"/>
    <w:rsid w:val="55F87732"/>
    <w:rsid w:val="563D9C24"/>
    <w:rsid w:val="57438F48"/>
    <w:rsid w:val="57C72AFA"/>
    <w:rsid w:val="584A8FE8"/>
    <w:rsid w:val="5889CFF3"/>
    <w:rsid w:val="589286C7"/>
    <w:rsid w:val="5AE6FD5D"/>
    <w:rsid w:val="5BD5D2BA"/>
    <w:rsid w:val="5BEFF736"/>
    <w:rsid w:val="5CC009F8"/>
    <w:rsid w:val="5E5CECA3"/>
    <w:rsid w:val="5F31DE4D"/>
    <w:rsid w:val="5F3A0C57"/>
    <w:rsid w:val="5F56D5B9"/>
    <w:rsid w:val="5F857227"/>
    <w:rsid w:val="5F8F1AC0"/>
    <w:rsid w:val="604A7FB7"/>
    <w:rsid w:val="6050B521"/>
    <w:rsid w:val="608B4B8B"/>
    <w:rsid w:val="61292E1E"/>
    <w:rsid w:val="619DF857"/>
    <w:rsid w:val="6224B126"/>
    <w:rsid w:val="626564F2"/>
    <w:rsid w:val="6305B291"/>
    <w:rsid w:val="63FF052A"/>
    <w:rsid w:val="64B6ECA9"/>
    <w:rsid w:val="64F257E3"/>
    <w:rsid w:val="65F7F456"/>
    <w:rsid w:val="66268635"/>
    <w:rsid w:val="66E09B64"/>
    <w:rsid w:val="68649607"/>
    <w:rsid w:val="68BEA334"/>
    <w:rsid w:val="68DFBFAD"/>
    <w:rsid w:val="68E0C75F"/>
    <w:rsid w:val="68E5E6CB"/>
    <w:rsid w:val="6A6BCF32"/>
    <w:rsid w:val="6D065997"/>
    <w:rsid w:val="6D10759F"/>
    <w:rsid w:val="6DA185BF"/>
    <w:rsid w:val="6DB4E6F1"/>
    <w:rsid w:val="6DC0DFD2"/>
    <w:rsid w:val="6DC4E279"/>
    <w:rsid w:val="6FB314CA"/>
    <w:rsid w:val="6FFF5634"/>
    <w:rsid w:val="7165D317"/>
    <w:rsid w:val="7278C11B"/>
    <w:rsid w:val="72A306AE"/>
    <w:rsid w:val="72F6E94D"/>
    <w:rsid w:val="731FF9A8"/>
    <w:rsid w:val="74BF920E"/>
    <w:rsid w:val="75898A7E"/>
    <w:rsid w:val="76B6E1DF"/>
    <w:rsid w:val="76F78805"/>
    <w:rsid w:val="7777F638"/>
    <w:rsid w:val="77A1CB55"/>
    <w:rsid w:val="77A24FE1"/>
    <w:rsid w:val="77D43276"/>
    <w:rsid w:val="7900387A"/>
    <w:rsid w:val="7930C2CC"/>
    <w:rsid w:val="799EDF2D"/>
    <w:rsid w:val="79D42469"/>
    <w:rsid w:val="7A049434"/>
    <w:rsid w:val="7A2D145A"/>
    <w:rsid w:val="7A30255D"/>
    <w:rsid w:val="7A792696"/>
    <w:rsid w:val="7AB1F1D8"/>
    <w:rsid w:val="7E57ADC6"/>
    <w:rsid w:val="7E6F37F4"/>
    <w:rsid w:val="7F8EF0B7"/>
    <w:rsid w:val="7FFFB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5E48D1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443903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ListParagraph">
    <w:name w:val="List Paragraph"/>
    <w:basedOn w:val="Normal"/>
    <w:uiPriority w:val="34"/>
    <w:qFormat/>
    <w:rsid w:val="005C2708"/>
    <w:pPr>
      <w:spacing w:after="160" w:line="256" w:lineRule="auto"/>
      <w:ind w:left="720"/>
      <w:contextualSpacing/>
    </w:pPr>
    <w:rPr>
      <w:sz w:val="22"/>
      <w:szCs w:val="22"/>
      <w:lang w:val="fr-FR"/>
    </w:rPr>
  </w:style>
  <w:style w:type="character" w:styleId="Hyperlink">
    <w:name w:val="Hyperlink"/>
    <w:basedOn w:val="DefaultParagraphFont"/>
    <w:uiPriority w:val="99"/>
    <w:semiHidden/>
    <w:unhideWhenUsed/>
    <w:rsid w:val="006B0C8B"/>
    <w:rPr>
      <w:color w:val="0000FF"/>
      <w:u w:val="single"/>
    </w:rPr>
  </w:style>
  <w:style w:type="paragraph" w:styleId="Revision">
    <w:name w:val="Revision"/>
    <w:hidden/>
    <w:uiPriority w:val="99"/>
    <w:semiHidden/>
    <w:rsid w:val="008D45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a3ce495a715548e6" Type="http://schemas.microsoft.com/office/2019/09/relationships/intelligence" Target="intelligenc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2006/documentManagement/types"/>
    <ds:schemaRef ds:uri="http://purl.org/dc/dcmitype/"/>
    <ds:schemaRef ds:uri="http://purl.org/dc/elements/1.1/"/>
    <ds:schemaRef ds:uri="http://schemas.microsoft.com/office/infopath/2007/PartnerControls"/>
    <ds:schemaRef ds:uri="71af3243-3dd4-4a8d-8c0d-dd76da1f02a5"/>
    <ds:schemaRef ds:uri="http://www.w3.org/XML/1998/namespace"/>
    <ds:schemaRef ds:uri="http://schemas.openxmlformats.org/package/2006/metadata/core-properties"/>
    <ds:schemaRef ds:uri="16c05727-aa75-4e4a-9b5f-8a80a1165891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2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2021-05-22T11:02:00Z</dcterms:created>
  <dcterms:modified xsi:type="dcterms:W3CDTF">2021-06-15T16:56:00Z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